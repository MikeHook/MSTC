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8E8" w:rsidRDefault="002F48E8" w:rsidP="0026523C">
      <w:pPr>
        <w:pStyle w:val="ListParagraph"/>
        <w:numPr>
          <w:ilvl w:val="0"/>
          <w:numId w:val="32"/>
        </w:numPr>
      </w:pPr>
      <w:r>
        <w:t xml:space="preserve">The course starts and finishes at the entry to the public car park at the ARDINGLY RESERVOIR.  It covers two laps of what is essentially the same route.  </w:t>
      </w:r>
    </w:p>
    <w:p w:rsidR="002F48E8" w:rsidRDefault="002F48E8" w:rsidP="0026523C">
      <w:pPr>
        <w:pStyle w:val="ListParagraph"/>
        <w:numPr>
          <w:ilvl w:val="0"/>
          <w:numId w:val="32"/>
        </w:numPr>
      </w:pPr>
      <w:r>
        <w:t xml:space="preserve">The course is about 49.25 miles (79.24 kilometres) in length.  </w:t>
      </w:r>
    </w:p>
    <w:p w:rsidR="002F48E8" w:rsidRDefault="002F48E8" w:rsidP="0026523C">
      <w:pPr>
        <w:pStyle w:val="ListParagraph"/>
        <w:numPr>
          <w:ilvl w:val="0"/>
          <w:numId w:val="32"/>
        </w:numPr>
      </w:pPr>
      <w:r>
        <w:t xml:space="preserve">The entire course is on public roads.  </w:t>
      </w:r>
    </w:p>
    <w:p w:rsidR="002F48E8" w:rsidRDefault="002F48E8" w:rsidP="0026523C">
      <w:pPr>
        <w:pStyle w:val="ListParagraph"/>
        <w:numPr>
          <w:ilvl w:val="0"/>
          <w:numId w:val="32"/>
        </w:numPr>
      </w:pPr>
      <w:r>
        <w:t xml:space="preserve">There is no restriction on other traffic.  </w:t>
      </w:r>
    </w:p>
    <w:p w:rsidR="002F48E8" w:rsidRDefault="002F48E8" w:rsidP="0026523C">
      <w:pPr>
        <w:pStyle w:val="ListParagraph"/>
        <w:numPr>
          <w:ilvl w:val="0"/>
          <w:numId w:val="32"/>
        </w:numPr>
      </w:pPr>
      <w:r>
        <w:t xml:space="preserve">Signs will be placed to warn motorists that an event is taking place.  </w:t>
      </w:r>
    </w:p>
    <w:p w:rsidR="002F48E8" w:rsidRDefault="002F48E8" w:rsidP="0026523C">
      <w:pPr>
        <w:pStyle w:val="ListParagraph"/>
        <w:numPr>
          <w:ilvl w:val="0"/>
          <w:numId w:val="32"/>
        </w:numPr>
      </w:pPr>
      <w:r>
        <w:t>Direction signs for participants will also be placed at various points around the course.</w:t>
      </w:r>
    </w:p>
    <w:p w:rsidR="002F48E8" w:rsidRDefault="002F48E8" w:rsidP="0026523C">
      <w:pPr>
        <w:pStyle w:val="ListParagraph"/>
        <w:numPr>
          <w:ilvl w:val="0"/>
          <w:numId w:val="32"/>
        </w:numPr>
      </w:pPr>
      <w:r>
        <w:t>A water/feed station will be at ARDINGLY VILLAGE, near the SOUTH of ENGLAND SHOWGROUND.  There will be water in plastic bottles and a number of gels and energy bars.  You are advised to carry your own favoured brand of energy/nutrition supplements.</w:t>
      </w:r>
    </w:p>
    <w:p w:rsidR="002F48E8" w:rsidRDefault="002F48E8" w:rsidP="0026523C">
      <w:pPr>
        <w:pStyle w:val="ListParagraph"/>
        <w:numPr>
          <w:ilvl w:val="0"/>
          <w:numId w:val="32"/>
        </w:numPr>
      </w:pPr>
      <w:r>
        <w:t>A car will be available to collect any participant during this stage of the event.  The mobile telephone numbers of those staffing the car will be given at the event briefing.</w:t>
      </w:r>
    </w:p>
    <w:p w:rsidR="002F48E8" w:rsidRDefault="002F48E8" w:rsidP="0026523C">
      <w:pPr>
        <w:pStyle w:val="ListParagraph"/>
        <w:numPr>
          <w:ilvl w:val="0"/>
          <w:numId w:val="32"/>
        </w:numPr>
      </w:pPr>
      <w:r>
        <w:t>You are advised to carry:</w:t>
      </w:r>
    </w:p>
    <w:p w:rsidR="002F48E8" w:rsidRDefault="002F48E8" w:rsidP="0026523C">
      <w:pPr>
        <w:pStyle w:val="ListParagraph"/>
        <w:numPr>
          <w:ilvl w:val="0"/>
          <w:numId w:val="34"/>
        </w:numPr>
      </w:pPr>
      <w:r>
        <w:t>A puncture repair kit and/or at least one spare inner tube/replacement tubs</w:t>
      </w:r>
    </w:p>
    <w:p w:rsidR="002F48E8" w:rsidRDefault="002F48E8" w:rsidP="0026523C">
      <w:pPr>
        <w:pStyle w:val="ListParagraph"/>
        <w:numPr>
          <w:ilvl w:val="0"/>
          <w:numId w:val="34"/>
        </w:numPr>
      </w:pPr>
      <w:r>
        <w:t xml:space="preserve">A mobile telephone </w:t>
      </w:r>
    </w:p>
    <w:p w:rsidR="002F48E8" w:rsidRDefault="002F48E8" w:rsidP="0026523C">
      <w:pPr>
        <w:pStyle w:val="ListParagraph"/>
        <w:numPr>
          <w:ilvl w:val="0"/>
          <w:numId w:val="36"/>
        </w:numPr>
      </w:pPr>
      <w:r>
        <w:t>If, unfortunately, you have a crash, and/or fall ill on the course, contact an ambulance on 999.  If it is at all possible, please also contact the co-ordinator.</w:t>
      </w:r>
    </w:p>
    <w:p w:rsidR="002F48E8" w:rsidRDefault="002F48E8" w:rsidP="0026523C"/>
    <w:p w:rsidR="002F48E8" w:rsidRDefault="002F48E8" w:rsidP="0026523C">
      <w:pPr>
        <w:pStyle w:val="ListParagraph"/>
        <w:numPr>
          <w:ilvl w:val="0"/>
          <w:numId w:val="36"/>
        </w:numPr>
      </w:pPr>
      <w:r>
        <w:t xml:space="preserve">This is a difficult and technically challenging course.  </w:t>
      </w:r>
    </w:p>
    <w:p w:rsidR="002F48E8" w:rsidRDefault="002F48E8" w:rsidP="0026523C">
      <w:pPr>
        <w:pStyle w:val="ListParagraph"/>
        <w:numPr>
          <w:ilvl w:val="0"/>
          <w:numId w:val="40"/>
        </w:numPr>
      </w:pPr>
    </w:p>
    <w:p w:rsidR="002F48E8" w:rsidRDefault="002F48E8" w:rsidP="0026523C">
      <w:pPr>
        <w:pStyle w:val="ListParagraph"/>
        <w:numPr>
          <w:ilvl w:val="0"/>
          <w:numId w:val="40"/>
        </w:numPr>
      </w:pPr>
      <w:r>
        <w:t>You must comply with the HIGHWAY CODE at all times</w:t>
      </w:r>
    </w:p>
    <w:p w:rsidR="002F48E8" w:rsidRDefault="002F48E8" w:rsidP="0026523C">
      <w:pPr>
        <w:pStyle w:val="ListParagraph"/>
        <w:numPr>
          <w:ilvl w:val="0"/>
          <w:numId w:val="40"/>
        </w:numPr>
      </w:pPr>
      <w:r>
        <w:t xml:space="preserve">You are advised to ride the route before the event to familiarise with it. </w:t>
      </w:r>
    </w:p>
    <w:p w:rsidR="002F48E8" w:rsidRDefault="002F48E8" w:rsidP="0026523C">
      <w:pPr>
        <w:pStyle w:val="ListParagraph"/>
        <w:numPr>
          <w:ilvl w:val="0"/>
          <w:numId w:val="40"/>
        </w:numPr>
      </w:pPr>
      <w:r>
        <w:t>Please always ride within your ability.  It is a long way.</w:t>
      </w:r>
    </w:p>
    <w:p w:rsidR="002F48E8" w:rsidRDefault="002F48E8" w:rsidP="0026523C">
      <w:pPr>
        <w:pStyle w:val="ListParagraph"/>
        <w:numPr>
          <w:ilvl w:val="0"/>
          <w:numId w:val="40"/>
        </w:numPr>
      </w:pPr>
      <w:r>
        <w:t>Keep to the left of the roads at all times and try to hold a straight line</w:t>
      </w:r>
    </w:p>
    <w:p w:rsidR="002F48E8" w:rsidRDefault="002F48E8" w:rsidP="0026523C">
      <w:pPr>
        <w:pStyle w:val="ListParagraph"/>
        <w:numPr>
          <w:ilvl w:val="0"/>
          <w:numId w:val="40"/>
        </w:numPr>
      </w:pPr>
      <w:r>
        <w:t xml:space="preserve">(for the record) there is no drafting allowed.  </w:t>
      </w:r>
    </w:p>
    <w:p w:rsidR="002F48E8" w:rsidRDefault="002F48E8" w:rsidP="0026523C"/>
    <w:p w:rsidR="002F48E8" w:rsidRDefault="002F48E8" w:rsidP="0026523C"/>
    <w:p w:rsidR="002F48E8" w:rsidRDefault="002F48E8" w:rsidP="0026523C"/>
    <w:p w:rsidR="002F48E8" w:rsidRDefault="002F48E8" w:rsidP="0026523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77"/>
        <w:gridCol w:w="5529"/>
      </w:tblGrid>
      <w:tr w:rsidR="002F48E8" w:rsidTr="00867295">
        <w:trPr>
          <w:tblHeader/>
        </w:trPr>
        <w:tc>
          <w:tcPr>
            <w:tcW w:w="4077" w:type="dxa"/>
            <w:shd w:val="clear" w:color="auto" w:fill="D9D9D9"/>
            <w:vAlign w:val="center"/>
          </w:tcPr>
          <w:p w:rsidR="002F48E8" w:rsidRPr="00867295" w:rsidRDefault="002F48E8" w:rsidP="00867295">
            <w:pPr>
              <w:jc w:val="center"/>
              <w:rPr>
                <w:b/>
              </w:rPr>
            </w:pPr>
            <w:r w:rsidRPr="00867295">
              <w:rPr>
                <w:b/>
              </w:rPr>
              <w:t>Route</w:t>
            </w:r>
          </w:p>
        </w:tc>
        <w:tc>
          <w:tcPr>
            <w:tcW w:w="5529" w:type="dxa"/>
            <w:shd w:val="clear" w:color="auto" w:fill="D9D9D9"/>
            <w:vAlign w:val="center"/>
          </w:tcPr>
          <w:p w:rsidR="002F48E8" w:rsidRPr="00867295" w:rsidRDefault="002F48E8" w:rsidP="00867295">
            <w:pPr>
              <w:jc w:val="center"/>
              <w:rPr>
                <w:b/>
              </w:rPr>
            </w:pPr>
            <w:r w:rsidRPr="00867295">
              <w:rPr>
                <w:b/>
              </w:rPr>
              <w:t>Comment</w:t>
            </w: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ARDINGLY RESERVOIR car park access road to junction with COLLEGE ROAD</w:t>
            </w:r>
          </w:p>
          <w:p w:rsidR="002F48E8" w:rsidRDefault="002F48E8" w:rsidP="00867295">
            <w:pPr>
              <w:spacing w:line="240" w:lineRule="auto"/>
            </w:pP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i1025" type="#_x0000_t75" style="width:26.25pt;height:24pt;visibility:visible">
                  <v:imagedata r:id="rId7" o:title=""/>
                </v:shape>
              </w:pict>
            </w:r>
            <w:r>
              <w:t xml:space="preserve"> Uneven and poor road surface  </w:t>
            </w:r>
          </w:p>
          <w:p w:rsidR="002F48E8" w:rsidRDefault="002F48E8" w:rsidP="00867295">
            <w:pPr>
              <w:spacing w:line="240" w:lineRule="auto"/>
            </w:pPr>
            <w:r>
              <w:t>Multiple speed humps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Picture 1" o:spid="_x0000_i1026" type="#_x0000_t75" style="width:26.25pt;height:24pt;visibility:visible">
                  <v:imagedata r:id="rId8" o:title=""/>
                </v:shape>
              </w:pict>
            </w:r>
            <w:r>
              <w:t>Short but steep hill</w:t>
            </w:r>
          </w:p>
          <w:p w:rsidR="002F48E8" w:rsidRDefault="002F48E8" w:rsidP="00867295">
            <w:pPr>
              <w:spacing w:line="240" w:lineRule="auto"/>
            </w:pPr>
            <w:r>
              <w:t>Keep left</w:t>
            </w:r>
          </w:p>
          <w:p w:rsidR="002F48E8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Right turn from reservoir access road into COLLEGE ROAD towards HAYWARDS HEATH</w:t>
            </w:r>
          </w:p>
          <w:p w:rsidR="002F48E8" w:rsidRDefault="002F48E8" w:rsidP="00867295">
            <w:pPr>
              <w:spacing w:line="240" w:lineRule="auto"/>
            </w:pP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27" type="#_x0000_t75" style="width:19.5pt;height:19.5pt;visibility:visible">
                  <v:imagedata r:id="rId9" o:title=""/>
                </v:shape>
              </w:pict>
            </w:r>
            <w:r>
              <w:t xml:space="preserve">DANGER – stop </w:t>
            </w:r>
            <w:r w:rsidRPr="00867295">
              <w:rPr>
                <w:noProof/>
                <w:lang w:val="en-US"/>
              </w:rPr>
              <w:pict>
                <v:shape id="Picture 8" o:spid="_x0000_i1028" type="#_x0000_t75" style="width:24.75pt;height:24pt;visibility:visible">
                  <v:imagedata r:id="rId10" o:title=""/>
                </v:shape>
              </w:pict>
            </w:r>
            <w:r>
              <w:t xml:space="preserve"> – foot down to ensure no oncoming traffic from both sides</w:t>
            </w:r>
          </w:p>
          <w:p w:rsidR="002F48E8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COLLEGE ROAD leads into HIGH BEECH LANE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>
              <w:t>Initially down hill then s bend into short steep hill.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Picture 2" o:spid="_x0000_i1029" type="#_x0000_t75" style="width:24pt;height:27pt;visibility:visible">
                  <v:imagedata r:id="rId11" o:title=""/>
                </v:shape>
              </w:pict>
            </w:r>
            <w:r>
              <w:t xml:space="preserve"> Steep downhill slope adjacent to golf club.  Visibility potentially affected by density of overhead trees.</w:t>
            </w:r>
          </w:p>
          <w:p w:rsidR="002F48E8" w:rsidRDefault="002F48E8" w:rsidP="00867295">
            <w:pPr>
              <w:spacing w:line="240" w:lineRule="auto"/>
            </w:pPr>
            <w:r>
              <w:t>S bend at bottom of hill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30" type="#_x0000_t75" style="width:18pt;height:18pt;visibility:visible">
                  <v:imagedata r:id="rId12" o:title=""/>
                </v:shape>
              </w:pict>
            </w:r>
            <w:r>
              <w:t xml:space="preserve"> </w:t>
            </w:r>
            <w:r w:rsidRPr="00867295">
              <w:rPr>
                <w:noProof/>
                <w:lang w:val="en-US"/>
              </w:rPr>
              <w:pict>
                <v:shape id="Picture 7" o:spid="_x0000_i1031" type="#_x0000_t75" style="width:27.75pt;height:24.75pt;visibility:visible">
                  <v:imagedata r:id="rId13" o:title=""/>
                </v:shape>
              </w:pict>
            </w:r>
            <w:r>
              <w:t xml:space="preserve"> Right hand junctions from: golf course, Roundwood Lane and Brook Lane.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Picture 4" o:spid="_x0000_i1032" type="#_x0000_t75" style="width:27.75pt;height:24.75pt;visibility:visible">
                  <v:imagedata r:id="rId14" o:title=""/>
                </v:shape>
              </w:pict>
            </w:r>
            <w:r w:rsidRPr="009A364D">
              <w:t xml:space="preserve"> </w:t>
            </w:r>
            <w:r>
              <w:t>BY SUNTE (opposite Brook Lane)</w:t>
            </w:r>
          </w:p>
          <w:p w:rsidR="002F48E8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Left turn at slip road just before roundabout from HIGH BEECH LANE into SUNTE AVENUE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>
              <w:t xml:space="preserve"> </w:t>
            </w:r>
            <w:r w:rsidRPr="00867295">
              <w:rPr>
                <w:noProof/>
                <w:lang w:val="en-US"/>
              </w:rPr>
              <w:pict>
                <v:shape id="_x0000_i1033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Picture 3" o:spid="_x0000_i1034" type="#_x0000_t75" style="width:21pt;height:21pt;visibility:visible">
                  <v:imagedata r:id="rId15" o:title=""/>
                </v:shape>
              </w:pict>
            </w:r>
            <w:r>
              <w:t xml:space="preserve"> Slip road has give way markings to traffic from right.  Approach to roundabout has good line of sight ahead (PORTSMOUTH LANE) but limited line of sight from right (GANDER HILL)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>Parked cars both side of road</w:t>
            </w:r>
          </w:p>
          <w:p w:rsidR="002F48E8" w:rsidRPr="00166746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Turn left from SUNTE AVENUE into HICKMANS LANE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35" type="#_x0000_t75" style="width:18pt;height:18pt;visibility:visible">
                  <v:imagedata r:id="rId12" o:title=""/>
                </v:shape>
              </w:pict>
            </w:r>
            <w:r>
              <w:t xml:space="preserve"> </w:t>
            </w:r>
            <w:r w:rsidRPr="00867295">
              <w:rPr>
                <w:noProof/>
                <w:lang w:val="en-US"/>
              </w:rPr>
              <w:pict>
                <v:shape id="_x0000_i1036" type="#_x0000_t75" style="width:24.75pt;height:24pt;visibility:visible">
                  <v:imagedata r:id="rId10" o:title=""/>
                </v:shape>
              </w:pict>
            </w:r>
            <w:r>
              <w:t xml:space="preserve"> T-junction.  Poor visibility right.  Be careful of cars from right coming from bend.  Numerous left hand junctions – ROOKWAY, FINCHES PARK ROAD, FINCHES LANE &amp; THE WELKIN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Pr="00166746" w:rsidRDefault="002F48E8" w:rsidP="00867295">
            <w:pPr>
              <w:spacing w:line="240" w:lineRule="auto"/>
            </w:pPr>
            <w:r>
              <w:t xml:space="preserve">Hickman’s Lane narrows as it nears T-junction with (Lindfield) High Street – slow down.  </w:t>
            </w: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Turn left from HICKMAN LANE into (Linfield) HIGH STREET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>HIGH STREET leads into ARDINGLY ROAD and then (as it nears Ardingly) LINDFIELD ROAD</w:t>
            </w:r>
          </w:p>
          <w:p w:rsidR="002F48E8" w:rsidRDefault="002F48E8" w:rsidP="00867295">
            <w:pPr>
              <w:spacing w:line="240" w:lineRule="auto"/>
            </w:pP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37" type="#_x0000_t75" style="width:18pt;height:18pt;visibility:visible">
                  <v:imagedata r:id="rId12" o:title=""/>
                </v:shape>
              </w:pict>
            </w:r>
            <w:r>
              <w:t>Vehicles parked both sides of road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38" type="#_x0000_t75" style="width:26.25pt;height:24pt;visibility:visible">
                  <v:imagedata r:id="rId8" o:title=""/>
                </v:shape>
              </w:pict>
            </w:r>
            <w:r>
              <w:t xml:space="preserve"> Uphill to right hand bend.  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39" type="#_x0000_t75" style="width:24pt;height:27pt;visibility:visible">
                  <v:imagedata r:id="rId16" o:title=""/>
                </v:shape>
              </w:pict>
            </w:r>
            <w:r>
              <w:t xml:space="preserve"> Left hand bend and short but steep downhill with sweeping right and then more gentle left hand bend.</w:t>
            </w:r>
          </w:p>
          <w:p w:rsidR="002F48E8" w:rsidRDefault="002F48E8" w:rsidP="00867295">
            <w:pPr>
              <w:spacing w:line="240" w:lineRule="auto"/>
            </w:pPr>
            <w:r>
              <w:t>Road surface may be slippery because of washed debris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40" type="#_x0000_t75" style="width:26.25pt;height:24pt;visibility:visible">
                  <v:imagedata r:id="rId8" o:title=""/>
                </v:shape>
              </w:pict>
            </w:r>
            <w:r>
              <w:t xml:space="preserve">Uphill incline begins just after right hand junction with PARK LANE and continues to ARDINGLY VILLAGE 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>Log slow section leading to Ardingly village</w:t>
            </w:r>
          </w:p>
          <w:p w:rsidR="002F48E8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LINDFIELD ROAD (Ardingly) leads into SELSFIELD ROAD/ARDINGLY ROAD (B2028) towards TURNERS HILL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41" type="#_x0000_t75" style="width:27.75pt;height:24.75pt;visibility:visible">
                  <v:imagedata r:id="rId14" o:title=""/>
                </v:shape>
              </w:pict>
            </w:r>
            <w:r>
              <w:t xml:space="preserve"> Junction left with COLLEGE ROAD and then, very quickly, with STREET LANE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42" type="#_x0000_t75" style="width:18pt;height:18pt;visibility:visible">
                  <v:imagedata r:id="rId12" o:title=""/>
                </v:shape>
              </w:pict>
            </w:r>
            <w:r>
              <w:t>Narrow road - Cars parked on both sides and particularly left, near side.  Be careful of on-coming vehicles within village and cars from minor road junctions and drives within village.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 xml:space="preserve">Road widens just outside of village as it approaches SOUTH OF ENGLAND SHOWGROUND.  Good road surface. 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43" type="#_x0000_t75" style="width:27.75pt;height:24.75pt;visibility:visible">
                  <v:imagedata r:id="rId14" o:title=""/>
                </v:shape>
              </w:pict>
            </w:r>
            <w:r>
              <w:t xml:space="preserve"> 4 left hand junctions from/to showground but all with good visibility.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44" type="#_x0000_t75" style="width:27.75pt;height:24.75pt;visibility:visible">
                  <v:imagedata r:id="rId14" o:title=""/>
                </v:shape>
              </w:pict>
            </w:r>
            <w:r>
              <w:t xml:space="preserve"> 2 left hand junctions to/from WAKEHURST PLACE with good visibility.  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Pr="00DE50BC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45" type="#_x0000_t75" style="width:26.25pt;height:24pt;visibility:visible">
                  <v:imagedata r:id="rId7" o:title=""/>
                </v:shape>
              </w:pict>
            </w:r>
            <w:r>
              <w:t xml:space="preserve"> pot-holed and uneven road surface just after WAKEHURST PLACE close to left hand edge of road. Visibility may be affected by overhanging trees on both sides of road.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46" type="#_x0000_t75" style="width:26.25pt;height:24pt;visibility:visible">
                  <v:imagedata r:id="rId8" o:title=""/>
                </v:shape>
              </w:pict>
            </w:r>
            <w:r>
              <w:t xml:space="preserve"> Uphill incline.  Note </w:t>
            </w:r>
            <w:r w:rsidRPr="00867295">
              <w:rPr>
                <w:noProof/>
                <w:lang w:val="en-US"/>
              </w:rPr>
              <w:pict>
                <v:shape id="_x0000_i1047" type="#_x0000_t75" style="width:27.75pt;height:24.75pt;visibility:visible">
                  <v:imagedata r:id="rId13" o:title=""/>
                </v:shape>
              </w:pict>
            </w:r>
            <w:r>
              <w:t xml:space="preserve"> right hand junction with SELSFIELD ROAD at crest of incline and as road bends left.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Pr="00E3282B" w:rsidRDefault="002F48E8" w:rsidP="00867295">
            <w:pPr>
              <w:spacing w:line="240" w:lineRule="auto"/>
            </w:pPr>
            <w:r>
              <w:t xml:space="preserve">Downhill incline with left and then right hand bends towards mini-roundabout at </w:t>
            </w:r>
            <w:r w:rsidRPr="009A364D">
              <w:t>WITHPITS</w:t>
            </w:r>
            <w:r>
              <w:t xml:space="preserve"> </w:t>
            </w:r>
            <w:r>
              <w:rPr>
                <w:noProof/>
                <w:lang w:val="en-US"/>
              </w:rPr>
              <w:pict>
                <v:shape id="_x0000_s1026" type="#_x0000_t75" style="position:absolute;left:0;text-align:left;margin-left:0;margin-top:11.7pt;width:21.6pt;height:21pt;z-index:251656192;visibility:visible;mso-position-horizontal:left;mso-position-horizontal-relative:text;mso-position-vertical-relative:text" wrapcoords="-745 0 -745 20829 21600 20829 21600 0 -745 0">
                  <v:imagedata r:id="rId15" o:title=""/>
                  <w10:wrap type="tight"/>
                </v:shape>
              </w:pict>
            </w:r>
            <w:r>
              <w:t>and then short uphill incline towards crossroads at TURNERS HILL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Pr="00DE50BC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TURNERS HILL – NORTH STREET/TURNERS HILL ROAD (B2028) towards DUKES HEAD ROUNDABOUT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48" type="#_x0000_t75" style="width:18pt;height:18pt;visibility:visible">
                  <v:imagedata r:id="rId12" o:title=""/>
                </v:shape>
              </w:pict>
            </w:r>
            <w:r>
              <w:t xml:space="preserve"> </w:t>
            </w:r>
            <w:r w:rsidRPr="00867295">
              <w:rPr>
                <w:noProof/>
                <w:lang w:val="en-US"/>
              </w:rPr>
              <w:pict>
                <v:shape id="Picture 9" o:spid="_x0000_i1049" type="#_x0000_t75" style="width:24pt;height:24pt;visibility:visible">
                  <v:imagedata r:id="rId17" o:title=""/>
                </v:shape>
              </w:pict>
            </w:r>
            <w:r>
              <w:t xml:space="preserve"> Crossroad at crest of hill.  Be aware of traffic from left ((CHURCH ROAD), oncoming vehicles seeking to turn right and traffic from right (EAST STREET).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50" type="#_x0000_t75" style="width:24pt;height:27pt;visibility:visible">
                  <v:imagedata r:id="rId16" o:title=""/>
                </v:shape>
              </w:pict>
            </w:r>
            <w:r>
              <w:t xml:space="preserve"> Steep downhill incline.  Left hand sweeping bend.  At bottom of hill, road bends to right. </w:t>
            </w:r>
          </w:p>
          <w:p w:rsidR="002F48E8" w:rsidRPr="00816AD0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51" type="#_x0000_t75" style="width:27.75pt;height:24.75pt;visibility:visible">
                  <v:imagedata r:id="rId14" o:title=""/>
                </v:shape>
              </w:pict>
            </w:r>
            <w:r>
              <w:t xml:space="preserve"> (WALLAGE LANE) just after bottom of hill.</w:t>
            </w:r>
          </w:p>
          <w:p w:rsidR="002F48E8" w:rsidRDefault="002F48E8" w:rsidP="00867295">
            <w:pPr>
              <w:spacing w:line="240" w:lineRule="auto"/>
            </w:pPr>
            <w:r>
              <w:t xml:space="preserve"> 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52" type="#_x0000_t75" style="width:18pt;height:18pt;visibility:visible">
                  <v:imagedata r:id="rId12" o:title=""/>
                </v:shape>
              </w:pict>
            </w:r>
            <w:r>
              <w:t xml:space="preserve"> Vehicular and pedestrian traffic through CRAWLEY DOWN</w:t>
            </w:r>
          </w:p>
          <w:p w:rsidR="002F48E8" w:rsidRPr="00816AD0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DUKES HEAD ROUNDABOUT - Turn first left onto COPTHORNE COMMON ROAD (A264) heading towards CRAWLEY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53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54" type="#_x0000_t75" style="width:21pt;height:21pt;visibility:visible">
                  <v:imagedata r:id="rId15" o:title=""/>
                </v:shape>
              </w:pict>
            </w:r>
            <w:r>
              <w:t xml:space="preserve"> Be careful at this junction and on this section of road Fast travelling vehicular traffic.</w:t>
            </w:r>
          </w:p>
          <w:p w:rsidR="002F48E8" w:rsidRDefault="002F48E8" w:rsidP="00867295">
            <w:pPr>
              <w:spacing w:line="240" w:lineRule="auto"/>
            </w:pPr>
            <w:r>
              <w:t>Good flat road surface.  This is a potentially fast section.</w:t>
            </w:r>
          </w:p>
          <w:p w:rsidR="002F48E8" w:rsidRDefault="002F48E8" w:rsidP="00867295">
            <w:pPr>
              <w:spacing w:line="240" w:lineRule="auto"/>
            </w:pPr>
            <w:r>
              <w:t>Wide road.  Keep left and where possible, stay inside gutter lane.</w:t>
            </w:r>
          </w:p>
          <w:p w:rsidR="002F48E8" w:rsidRPr="00816AD0" w:rsidRDefault="002F48E8" w:rsidP="00867295">
            <w:pPr>
              <w:spacing w:line="240" w:lineRule="auto"/>
            </w:pPr>
            <w:r>
              <w:t>Be aware of traffic from left at Texaco garage and pedestrians seeking to cross road at COPTHORNE GOLF COURSE</w:t>
            </w: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COPTHORNE HOTEL ROUNDABOUT (A264) take second left onto COPTHORNE ROAD (A2220) towards THREE BRIDGES/CRAWLEY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55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56" type="#_x0000_t75" style="width:21pt;height:21pt;visibility:visible">
                  <v:imagedata r:id="rId15" o:title=""/>
                </v:shape>
              </w:pict>
            </w:r>
            <w:r>
              <w:t xml:space="preserve"> DO NOT turn into hotel &amp;/or industrial estate (1</w:t>
            </w:r>
            <w:r w:rsidRPr="00867295">
              <w:rPr>
                <w:vertAlign w:val="superscript"/>
              </w:rPr>
              <w:t>st</w:t>
            </w:r>
            <w:r>
              <w:t xml:space="preserve"> turning left)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57" type="#_x0000_t75" style="width:26.25pt;height:24pt;visibility:visible">
                  <v:imagedata r:id="rId7" o:title=""/>
                </v:shape>
              </w:pict>
            </w:r>
            <w:r>
              <w:t>Poor and uneven road surface up to bridge over M23.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58" type="#_x0000_t75" style="width:27.75pt;height:24.75pt;visibility:visible">
                  <v:imagedata r:id="rId14" o:title=""/>
                </v:shape>
              </w:pict>
            </w:r>
            <w:r>
              <w:t xml:space="preserve"> (OLD HOLLOW) shortly after turning from roundabout and then a number of house/drive junctions after M23 bridge as approach the roundabout.</w:t>
            </w:r>
          </w:p>
          <w:p w:rsidR="002F48E8" w:rsidRPr="008C525D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COPTHORNE ROAD (A2220) junction with BALCOMBE ROAD (B2036) - turn left onto BALCOMBE ROAD (B2036) towards WORTH/MAIDENBOWER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59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60" type="#_x0000_t75" style="width:21pt;height:21pt;visibility:visible">
                  <v:imagedata r:id="rId15" o:title=""/>
                </v:shape>
              </w:pict>
            </w:r>
            <w:r>
              <w:t xml:space="preserve"> Good visibility of traffic from left and ahead 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Picture 10" o:spid="_x0000_i1061" type="#_x0000_t75" style="width:23.25pt;height:22.5pt;visibility:visible">
                  <v:imagedata r:id="rId18" o:title=""/>
                </v:shape>
              </w:pict>
            </w:r>
            <w:r w:rsidRPr="00456208">
              <w:t xml:space="preserve"> </w:t>
            </w:r>
            <w:r>
              <w:t>Multiple junctions left and right along BALCOMBE ROAD (B2036).  Uphill incline towards mini-roundabout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62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63" type="#_x0000_t75" style="width:21pt;height:21pt;visibility:visible">
                  <v:imagedata r:id="rId15" o:title=""/>
                </v:shape>
              </w:pict>
            </w:r>
            <w:r>
              <w:t xml:space="preserve"> CRAWLEY LANE junction with TURNERS HILL ROAD.  Straight ahead - BE AWARE of traffic coming from CRAWLEY LANE.  This roundabout is quickly followed by another.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64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65" type="#_x0000_t75" style="width:21pt;height:21pt;visibility:visible">
                  <v:imagedata r:id="rId15" o:title=""/>
                </v:shape>
              </w:pict>
            </w:r>
            <w:r>
              <w:t xml:space="preserve"> WORTH ROAD.  Straight ahead - downhill incline towards another roundabout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66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67" type="#_x0000_t75" style="width:21pt;height:21pt;visibility:visible">
                  <v:imagedata r:id="rId15" o:title=""/>
                </v:shape>
              </w:pict>
            </w:r>
            <w:r>
              <w:t xml:space="preserve"> MAIDENBOWER DRIVE. Straight ahead – </w:t>
            </w:r>
          </w:p>
          <w:p w:rsidR="002F48E8" w:rsidRDefault="002F48E8" w:rsidP="00867295">
            <w:pPr>
              <w:spacing w:line="240" w:lineRule="auto"/>
            </w:pPr>
            <w:r>
              <w:t>vehicles from right have STOP requirement at roundabout but be careful.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68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69" type="#_x0000_t75" style="width:21pt;height:21pt;visibility:visible">
                  <v:imagedata r:id="rId15" o:title=""/>
                </v:shape>
              </w:pict>
            </w:r>
            <w:r>
              <w:t xml:space="preserve"> LUCERN DRIVE/M23 slip road.  Road divides into 2 lanes – take right hand lane into roundabout to go straight ahead over M23.  Uphill incline towards another roundabout at M23 junction 10a.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Pr="00456208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Stay on BALCOMBE ROAD (B2036) across M23 junction 10a roundabout towards WHITELY HILL/COWDRAY ARMS PUBLIC HOUSE &amp; BALCOMBE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>
              <w:rPr>
                <w:noProof/>
                <w:lang w:val="en-US"/>
              </w:rPr>
              <w:pict>
                <v:shape id="_x0000_s1027" type="#_x0000_t75" style="position:absolute;left:0;text-align:left;margin-left:0;margin-top:.1pt;width:25.1pt;height:28.4pt;z-index:251659264;visibility:visible;mso-position-horizontal:left;mso-position-horizontal-relative:text;mso-position-vertical-relative:text" wrapcoords="9164 0 -655 8526 7855 18758 14400 20463 15709 20463 19636 20463 20291 20463 20945 9095 11782 0 9164 0">
                  <v:imagedata r:id="rId19" o:title=""/>
                  <w10:wrap type="tight"/>
                </v:shape>
              </w:pict>
            </w:r>
            <w:r>
              <w:t xml:space="preserve"> Uphill section with traffic from left, coming from M23 slip road.  BE CAREFUL.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70" type="#_x0000_t75" style="width:26.25pt;height:24pt;visibility:visible">
                  <v:imagedata r:id="rId8" o:title=""/>
                </v:shape>
              </w:pict>
            </w:r>
            <w:r>
              <w:t>Uphill incline – this may well be a slow part of the course.  Visibility may be affected by overhanging trees.  Forest both sides of road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71" type="#_x0000_t75" style="width:27.75pt;height:24.75pt;visibility:visible">
                  <v:imagedata r:id="rId14" o:title=""/>
                </v:shape>
              </w:pict>
            </w:r>
            <w:r>
              <w:t xml:space="preserve"> (PADDOCKHURST ROAD, B2110) at COWRAY ARMS  followed by short uphill incline .  </w:t>
            </w:r>
          </w:p>
          <w:p w:rsidR="002F48E8" w:rsidRDefault="002F48E8" w:rsidP="00867295">
            <w:pPr>
              <w:spacing w:line="240" w:lineRule="auto"/>
            </w:pPr>
            <w:r>
              <w:rPr>
                <w:noProof/>
                <w:lang w:val="en-US"/>
              </w:rPr>
              <w:pict>
                <v:shape id="_x0000_s1028" type="#_x0000_t75" style="position:absolute;left:0;text-align:left;margin-left:0;margin-top:6pt;width:28pt;height:25.2pt;z-index:251657216;visibility:visible;mso-position-horizontal:left" wrapcoords="-584 0 -584 20965 21600 20965 21600 0 -584 0">
                  <v:imagedata r:id="rId13" o:title=""/>
                  <w10:wrap type="tight"/>
                </v:shape>
              </w:pict>
            </w:r>
          </w:p>
          <w:p w:rsidR="002F48E8" w:rsidRDefault="002F48E8" w:rsidP="00867295">
            <w:pPr>
              <w:spacing w:line="240" w:lineRule="auto"/>
            </w:pPr>
            <w:r>
              <w:t>Note the junction right (HIGH STREET, B2110).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72" type="#_x0000_t75" style="width:24pt;height:27pt;visibility:visible">
                  <v:imagedata r:id="rId11" o:title=""/>
                </v:shape>
              </w:pict>
            </w:r>
            <w:r>
              <w:t>The road then slopes downhill on a potentially fast section.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73" type="#_x0000_t75" style="width:27.75pt;height:24.75pt;visibility:visible">
                  <v:imagedata r:id="rId14" o:title=""/>
                </v:shape>
              </w:pict>
            </w:r>
            <w:r>
              <w:t xml:space="preserve"> (STONEY LANE) &amp; (BOUNDARY ROAD) as road sweeps right and then left into BALCOMBE.</w:t>
            </w:r>
          </w:p>
          <w:p w:rsidR="002F48E8" w:rsidRPr="00F40C73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74" type="#_x0000_t75" style="width:26.25pt;height:24pt;visibility:visible">
                  <v:imagedata r:id="rId8" o:title=""/>
                </v:shape>
              </w:pict>
            </w:r>
            <w:r>
              <w:t xml:space="preserve"> Horridly steep section leading up through bollards.  Keep left.</w:t>
            </w:r>
          </w:p>
          <w:p w:rsidR="002F48E8" w:rsidRPr="00A22507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 xml:space="preserve">Turn left opposite BOLNEY SCHOOL into HAYWARDS HEATH ROAD </w:t>
            </w:r>
          </w:p>
          <w:p w:rsidR="002F48E8" w:rsidRDefault="002F48E8" w:rsidP="00867295">
            <w:pPr>
              <w:spacing w:line="240" w:lineRule="auto"/>
            </w:pP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>
              <w:t xml:space="preserve">Still slightly uphill and some speed bumps.  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75" type="#_x0000_t75" style="width:18pt;height:18pt;visibility:visible">
                  <v:imagedata r:id="rId12" o:title=""/>
                </v:shape>
              </w:pict>
            </w:r>
            <w:r>
              <w:t>Be careful cycling through the village.  Cars parked on both sides and numerous driveways to and from houses.</w:t>
            </w:r>
          </w:p>
          <w:p w:rsidR="002F48E8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 xml:space="preserve">At T-junction with BRAMBLE HILL &amp; STOCKCROFT ROAD carry straight on - HAYWARDS HEATH ROAD </w:t>
            </w:r>
          </w:p>
          <w:p w:rsidR="002F48E8" w:rsidRDefault="002F48E8" w:rsidP="00867295">
            <w:pPr>
              <w:spacing w:line="240" w:lineRule="auto"/>
            </w:pP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76" type="#_x0000_t75" style="width:18pt;height:18pt;visibility:visible">
                  <v:imagedata r:id="rId12" o:title=""/>
                </v:shape>
              </w:pict>
            </w:r>
            <w:r>
              <w:t xml:space="preserve">  Be aware of traffic from left at junction 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Pr="00C33DA1" w:rsidRDefault="002F48E8" w:rsidP="00867295">
            <w:pPr>
              <w:spacing w:line="240" w:lineRule="auto"/>
            </w:pPr>
            <w:r>
              <w:t xml:space="preserve">Downhill section to mini roundabout </w:t>
            </w: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Continue on HAYWARDS HEATH ROAD – straight across mini-roundabout at junction with Mill LANE (left)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77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78" type="#_x0000_t75" style="width:21pt;height:21pt;visibility:visible">
                  <v:imagedata r:id="rId15" o:title=""/>
                </v:shape>
              </w:pict>
            </w:r>
            <w:r>
              <w:t xml:space="preserve"> Good visibility of traffic from ahead.  Poor visibility of traffic from left (MILL LANE).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 xml:space="preserve">Uphill gradient leading out of village. </w:t>
            </w:r>
          </w:p>
          <w:p w:rsidR="002F48E8" w:rsidRDefault="002F48E8" w:rsidP="00867295">
            <w:pPr>
              <w:spacing w:line="240" w:lineRule="auto"/>
            </w:pPr>
            <w:r>
              <w:t>Initially level and then fast downhill section once out of village.   The road sweeps right and then left.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79" type="#_x0000_t75" style="width:26.25pt;height:24pt;visibility:visible">
                  <v:imagedata r:id="rId7" o:title=""/>
                </v:shape>
              </w:pict>
            </w:r>
            <w:r>
              <w:t xml:space="preserve"> Be aware of uneven and potholed road surface along this whole section up to BORDEHILL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>Numerous small left hand junctions.  Note STONEHALL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80" type="#_x0000_t75" style="width:26.25pt;height:24pt;visibility:visible">
                  <v:imagedata r:id="rId7" o:title=""/>
                </v:shape>
              </w:pict>
            </w:r>
            <w:r>
              <w:t xml:space="preserve"> </w:t>
            </w:r>
            <w:r w:rsidRPr="00867295">
              <w:rPr>
                <w:noProof/>
                <w:lang w:val="en-US"/>
              </w:rPr>
              <w:pict>
                <v:shape id="_x0000_i1081" type="#_x0000_t75" style="width:26.25pt;height:24pt;visibility:visible">
                  <v:imagedata r:id="rId8" o:title=""/>
                </v:shape>
              </w:pict>
            </w:r>
            <w:r>
              <w:t xml:space="preserve"> Over UPPER RYELANDS BRIDGE and into short, sharp uphill section.  Visibility potentially affected by density of overhead trees.   Very poor road surface.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82" type="#_x0000_t75" style="width:19.5pt;height:19.5pt;visibility:visible">
                  <v:imagedata r:id="rId9" o:title=""/>
                </v:shape>
              </w:pict>
            </w:r>
            <w:r>
              <w:t xml:space="preserve"> Be careful of bend under bridge and particularly on coming traffic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83" type="#_x0000_t75" style="width:27.75pt;height:24.75pt;visibility:visible">
                  <v:imagedata r:id="rId14" o:title=""/>
                </v:shape>
              </w:pict>
            </w:r>
            <w:r>
              <w:t xml:space="preserve"> Left hand junctions (NALDRED FARM &amp; COTTAGES and then COPYHOLD LANE. )</w:t>
            </w:r>
          </w:p>
          <w:p w:rsidR="002F48E8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84" type="#_x0000_t75" style="width:26.25pt;height:24pt;visibility:visible">
                  <v:imagedata r:id="rId8" o:title=""/>
                </v:shape>
              </w:pict>
            </w:r>
            <w:r>
              <w:t xml:space="preserve"> </w:t>
            </w:r>
            <w:r w:rsidRPr="00867295">
              <w:rPr>
                <w:noProof/>
                <w:lang w:val="en-US"/>
              </w:rPr>
              <w:pict>
                <v:shape id="_x0000_i1085" type="#_x0000_t75" style="width:19.5pt;height:19.5pt;visibility:visible">
                  <v:imagedata r:id="rId9" o:title=""/>
                </v:shape>
              </w:pict>
            </w:r>
            <w:r>
              <w:t xml:space="preserve"> STEEP uphill section over BORDEHILL, followed by downhill 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>Junction right – (BORDEHILL GARDENS)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 xml:space="preserve"> </w:t>
            </w:r>
            <w:r w:rsidRPr="00867295">
              <w:rPr>
                <w:noProof/>
                <w:lang w:val="en-US"/>
              </w:rPr>
              <w:pict>
                <v:shape id="_x0000_i1086" type="#_x0000_t75" style="width:26.25pt;height:24pt;visibility:visible">
                  <v:imagedata r:id="rId8" o:title=""/>
                </v:shape>
              </w:pict>
            </w:r>
            <w:r>
              <w:t>Uphill gradient. Junction right at top of hill (HANLYE LANE)</w:t>
            </w:r>
          </w:p>
          <w:p w:rsidR="002F48E8" w:rsidRPr="00867295" w:rsidRDefault="002F48E8" w:rsidP="00867295">
            <w:pPr>
              <w:spacing w:line="240" w:lineRule="auto"/>
              <w:rPr>
                <w:noProof/>
                <w:lang w:val="en-US"/>
              </w:rPr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Enter HAYWARDS HEATH on BORDE HILL LANE/BALCOMBE ROAD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>
              <w:t xml:space="preserve">Downhill gradient.  Be careful of junctions </w:t>
            </w:r>
          </w:p>
          <w:p w:rsidR="002F48E8" w:rsidRDefault="002F48E8" w:rsidP="00867295">
            <w:pPr>
              <w:spacing w:line="240" w:lineRule="auto"/>
            </w:pPr>
            <w:r>
              <w:rPr>
                <w:noProof/>
                <w:lang w:val="en-US"/>
              </w:rPr>
              <w:pict>
                <v:shape id="_x0000_s1029" type="#_x0000_t75" style="position:absolute;left:0;text-align:left;margin-left:0;margin-top:29.55pt;width:27.15pt;height:25.1pt;z-index:251658240;visibility:visible;mso-position-horizontal:left" wrapcoords="-600 0 -600 20945 21600 20945 21600 0 -600 0">
                  <v:imagedata r:id="rId13" o:title=""/>
                  <w10:wrap type="tight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87" type="#_x0000_t75" style="width:27.75pt;height:24.75pt;visibility:visible">
                  <v:imagedata r:id="rId14" o:title=""/>
                </v:shape>
              </w:pict>
            </w:r>
            <w:r>
              <w:t xml:space="preserve"> Left  (FAIRFIELD WAY, OAKHURST LANE, OLD WICKHAM LANE &amp; HILL CLOSE)</w:t>
            </w:r>
          </w:p>
          <w:p w:rsidR="002F48E8" w:rsidRDefault="002F48E8" w:rsidP="00867295">
            <w:pPr>
              <w:spacing w:line="240" w:lineRule="auto"/>
            </w:pPr>
            <w:r>
              <w:t xml:space="preserve"> right (PENLAND ROAD, BARNMEAD &amp; BRIDGERMILL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88" type="#_x0000_t75" style="width:18pt;height:18pt;visibility:visible">
                  <v:imagedata r:id="rId12" o:title=""/>
                </v:shape>
              </w:pict>
            </w:r>
            <w:r>
              <w:t>Sharp left hand bend at bottom of hill (opposite junction with BURRELL ROAD – Sainsbury’s access road)</w:t>
            </w:r>
          </w:p>
          <w:p w:rsidR="002F48E8" w:rsidRPr="00286D52" w:rsidRDefault="002F48E8" w:rsidP="00867295">
            <w:pPr>
              <w:spacing w:line="240" w:lineRule="auto"/>
            </w:pP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Left hand bend from BALCOMBE ROAD  under railway bridge, leading into COLLEGE ROAD/GANDER HILL</w:t>
            </w:r>
          </w:p>
          <w:p w:rsidR="002F48E8" w:rsidRDefault="002F48E8" w:rsidP="00867295">
            <w:pPr>
              <w:spacing w:line="240" w:lineRule="auto"/>
            </w:pPr>
            <w:r>
              <w:t xml:space="preserve"> 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>
              <w:t>Be aware of cars parked left and right.  Be careful of oncoming traffic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89" type="#_x0000_t75" style="width:26.25pt;height:24pt;visibility:visible">
                  <v:imagedata r:id="rId8" o:title=""/>
                </v:shape>
              </w:pict>
            </w:r>
            <w:r>
              <w:t xml:space="preserve"> Uphill gradient at GANDER HILL before downhill gradient to mini-roundabout at junction with PORTSMOUTH LANE (left), SUMMER HILL LANE (right) and SUNTE AVENUE (ahead)</w:t>
            </w: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 xml:space="preserve">Straight ahead at roundabout into SUNTE AVENUE 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90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91" type="#_x0000_t75" style="width:21pt;height:21pt;visibility:visible">
                  <v:imagedata r:id="rId15" o:title=""/>
                </v:shape>
              </w:pict>
            </w:r>
            <w:r>
              <w:t xml:space="preserve"> Be careful of cars from left (PORTSMOUTH LANE) because of poor visibility.  Poor visbility too for traffic from left (PORTSMOUTH LANE).  </w:t>
            </w:r>
          </w:p>
          <w:p w:rsidR="002F48E8" w:rsidRDefault="002F48E8" w:rsidP="00867295">
            <w:pPr>
              <w:spacing w:line="240" w:lineRule="auto"/>
            </w:pPr>
          </w:p>
        </w:tc>
      </w:tr>
      <w:tr w:rsidR="002F48E8" w:rsidTr="00867295">
        <w:trPr>
          <w:trHeight w:val="5102"/>
        </w:trPr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Turn left from SUNTE AVENUE into HICKMANS LANE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>The route is then the same as above – another lap of the course.  The only difference is:</w:t>
            </w:r>
          </w:p>
          <w:p w:rsidR="002F48E8" w:rsidRDefault="002F48E8" w:rsidP="00867295">
            <w:pPr>
              <w:spacing w:line="240" w:lineRule="auto"/>
            </w:pPr>
            <w:r>
              <w:t xml:space="preserve">After negotiating the second lap, be aware that having come under the railway bridge as the BALCOMBE ROAD turns left into COLLEGE ROAD/GANDER HILL, 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>turn left at the mini-roundabout into  PORTSMOUTH LANE  (junction with  SUMMER HILL LANE (right) and SUNTE AVENUE (ahead) heading north back to the reservoir.</w:t>
            </w:r>
          </w:p>
          <w:p w:rsidR="002F48E8" w:rsidRDefault="002F48E8" w:rsidP="00123CC8">
            <w:r>
              <w:t xml:space="preserve"> 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>
              <w:t>2</w:t>
            </w:r>
            <w:r w:rsidRPr="00867295">
              <w:rPr>
                <w:vertAlign w:val="superscript"/>
              </w:rPr>
              <w:t>nd</w:t>
            </w:r>
            <w:r>
              <w:t xml:space="preserve"> lap!!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123CC8">
            <w:r w:rsidRPr="00867295">
              <w:rPr>
                <w:noProof/>
                <w:lang w:val="en-US"/>
              </w:rPr>
              <w:pict>
                <v:shape id="_x0000_i1092" type="#_x0000_t75" style="width:18pt;height:18pt;visibility:visible">
                  <v:imagedata r:id="rId12" o:title=""/>
                </v:shape>
              </w:pict>
            </w:r>
            <w:r w:rsidRPr="00867295">
              <w:rPr>
                <w:noProof/>
                <w:lang w:val="en-US"/>
              </w:rPr>
              <w:pict>
                <v:shape id="_x0000_i1093" type="#_x0000_t75" style="width:21pt;height:21pt;visibility:visible">
                  <v:imagedata r:id="rId15" o:title=""/>
                </v:shape>
              </w:pict>
            </w:r>
            <w:r>
              <w:t xml:space="preserve"> Note good visibility ahead but poor visibility of traffic right from SUMMER HILL LANE</w:t>
            </w: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PORTSMOUTH LANE/HIGH BEECH LANE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>
              <w:t xml:space="preserve">Slight uphill section before gentle left hand sweeping bend on downhill gradient and then right hand turn as road changes to HIGH BEECH LANE  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 xml:space="preserve">Careful of the 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94" type="#_x0000_t75" style="width:27.75pt;height:24.75pt;visibility:visible">
                  <v:imagedata r:id="rId14" o:title=""/>
                </v:shape>
              </w:pict>
            </w:r>
            <w:r>
              <w:t xml:space="preserve"> Left hand junctions – BIRCHEN LANE, BROOK LANE, ROUNDWOOD LANE and entrance to gold course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95" type="#_x0000_t75" style="width:26.25pt;height:24pt;visibility:visible">
                  <v:imagedata r:id="rId8" o:title=""/>
                </v:shape>
              </w:pict>
            </w:r>
            <w:r>
              <w:t xml:space="preserve"> Horridly steep uphill gradient alongside the golf course.  Very slow section.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96" type="#_x0000_t75" style="width:27.75pt;height:24.75pt;visibility:visible">
                  <v:imagedata r:id="rId14" o:title=""/>
                </v:shape>
              </w:pict>
            </w:r>
            <w:r>
              <w:t xml:space="preserve"> Left hand junction at top of hill – (SANDRIDGE LANE) leads to houses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>Downhill section alongside golf course.  Be careful of the right hand bend at bottom of hill</w:t>
            </w:r>
          </w:p>
          <w:p w:rsidR="002F48E8" w:rsidRDefault="002F48E8" w:rsidP="00867295">
            <w:pPr>
              <w:spacing w:line="240" w:lineRule="auto"/>
            </w:pPr>
            <w:r w:rsidRPr="00867295">
              <w:rPr>
                <w:noProof/>
                <w:lang w:val="en-US"/>
              </w:rPr>
              <w:pict>
                <v:shape id="_x0000_i1097" type="#_x0000_t75" style="width:27.75pt;height:24.75pt;visibility:visible">
                  <v:imagedata r:id="rId14" o:title=""/>
                </v:shape>
              </w:pict>
            </w:r>
            <w:r>
              <w:t xml:space="preserve"> Junction left (COPYHOLD LANE) as road continues downhill, first with right hand bend then, at bottom over LOWER RYELANDS BRIDGE,  left hand bend.</w:t>
            </w:r>
          </w:p>
          <w:p w:rsidR="002F48E8" w:rsidRDefault="002F48E8" w:rsidP="00867295">
            <w:pPr>
              <w:spacing w:line="240" w:lineRule="auto"/>
            </w:pPr>
          </w:p>
          <w:p w:rsidR="002F48E8" w:rsidRDefault="002F48E8" w:rsidP="00867295">
            <w:pPr>
              <w:spacing w:line="240" w:lineRule="auto"/>
            </w:pPr>
            <w:r>
              <w:t>Uphill gradient towards HANSON AGGREGATES at the old RAILWAY STATION</w:t>
            </w:r>
          </w:p>
        </w:tc>
      </w:tr>
      <w:tr w:rsidR="002F48E8" w:rsidTr="00867295">
        <w:tc>
          <w:tcPr>
            <w:tcW w:w="4077" w:type="dxa"/>
          </w:tcPr>
          <w:p w:rsidR="002F48E8" w:rsidRDefault="002F48E8" w:rsidP="00867295">
            <w:pPr>
              <w:spacing w:line="240" w:lineRule="auto"/>
            </w:pPr>
            <w:r>
              <w:t>Left turn into RESERVOIR ACCESS ROAD</w:t>
            </w:r>
          </w:p>
        </w:tc>
        <w:tc>
          <w:tcPr>
            <w:tcW w:w="5529" w:type="dxa"/>
          </w:tcPr>
          <w:p w:rsidR="002F48E8" w:rsidRDefault="002F48E8" w:rsidP="00867295">
            <w:pPr>
              <w:spacing w:line="240" w:lineRule="auto"/>
            </w:pPr>
            <w:r>
              <w:t xml:space="preserve">Keep left. </w:t>
            </w:r>
          </w:p>
          <w:p w:rsidR="002F48E8" w:rsidRDefault="002F48E8" w:rsidP="00867295">
            <w:pPr>
              <w:spacing w:line="240" w:lineRule="auto"/>
            </w:pPr>
            <w:r>
              <w:t>Speed bumps</w:t>
            </w:r>
          </w:p>
          <w:p w:rsidR="002F48E8" w:rsidRDefault="002F48E8" w:rsidP="00867295">
            <w:pPr>
              <w:spacing w:line="240" w:lineRule="auto"/>
            </w:pPr>
            <w:r>
              <w:t>Uneven road surface</w:t>
            </w:r>
          </w:p>
          <w:p w:rsidR="002F48E8" w:rsidRDefault="002F48E8" w:rsidP="00867295">
            <w:pPr>
              <w:spacing w:line="240" w:lineRule="auto"/>
            </w:pPr>
            <w:r>
              <w:t>Uphill gradient approaching transition</w:t>
            </w:r>
          </w:p>
          <w:p w:rsidR="002F48E8" w:rsidRDefault="002F48E8" w:rsidP="00867295">
            <w:pPr>
              <w:spacing w:line="240" w:lineRule="auto"/>
            </w:pPr>
          </w:p>
        </w:tc>
      </w:tr>
    </w:tbl>
    <w:p w:rsidR="002F48E8" w:rsidRDefault="002F48E8" w:rsidP="0026523C"/>
    <w:p w:rsidR="002F48E8" w:rsidRDefault="002F48E8" w:rsidP="00123CC8"/>
    <w:sectPr w:rsidR="002F48E8" w:rsidSect="00123CC8">
      <w:headerReference w:type="default" r:id="rId20"/>
      <w:footerReference w:type="even" r:id="rId21"/>
      <w:footerReference w:type="default" r:id="rId22"/>
      <w:pgSz w:w="12240" w:h="15840"/>
      <w:pgMar w:top="1985" w:right="1418" w:bottom="1701" w:left="1418" w:header="709" w:footer="709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48E8" w:rsidRDefault="002F48E8" w:rsidP="00C42C34">
      <w:pPr>
        <w:spacing w:line="240" w:lineRule="auto"/>
      </w:pPr>
      <w:r>
        <w:separator/>
      </w:r>
    </w:p>
  </w:endnote>
  <w:endnote w:type="continuationSeparator" w:id="1">
    <w:p w:rsidR="002F48E8" w:rsidRDefault="002F48E8" w:rsidP="00C42C3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8E8" w:rsidRDefault="002F48E8" w:rsidP="00123CC8">
    <w:pPr>
      <w:pStyle w:val="Footer"/>
      <w:framePr w:wrap="around" w:vAnchor="text" w:hAnchor="margin" w:xAlign="right" w:y="1"/>
      <w:rPr>
        <w:rStyle w:val="PageNumber"/>
        <w:color w:val="auto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F48E8" w:rsidRDefault="002F48E8" w:rsidP="00123CC8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8E8" w:rsidRDefault="002F48E8" w:rsidP="00123CC8">
    <w:pPr>
      <w:pStyle w:val="Footer"/>
      <w:framePr w:wrap="around" w:vAnchor="text" w:hAnchor="margin" w:xAlign="right" w:y="1"/>
      <w:rPr>
        <w:rStyle w:val="PageNumber"/>
        <w:color w:val="auto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2F48E8" w:rsidRDefault="002F48E8" w:rsidP="00123CC8">
    <w:pPr>
      <w:pStyle w:val="Footer"/>
      <w:ind w:right="360"/>
    </w:pPr>
    <w:r>
      <w:t>MAJ 12</w:t>
    </w:r>
    <w:r w:rsidRPr="001E6763">
      <w:rPr>
        <w:vertAlign w:val="superscript"/>
      </w:rPr>
      <w:t>th</w:t>
    </w:r>
    <w:r>
      <w:t xml:space="preserve"> August 2010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48E8" w:rsidRDefault="002F48E8" w:rsidP="00C42C34">
      <w:pPr>
        <w:spacing w:line="240" w:lineRule="auto"/>
      </w:pPr>
      <w:r>
        <w:separator/>
      </w:r>
    </w:p>
  </w:footnote>
  <w:footnote w:type="continuationSeparator" w:id="1">
    <w:p w:rsidR="002F48E8" w:rsidRDefault="002F48E8" w:rsidP="00C42C3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8E8" w:rsidRDefault="002F48E8">
    <w:pPr>
      <w:pStyle w:val="Header"/>
    </w:pPr>
    <w:r>
      <w:t xml:space="preserve">Mid Sussex Triathlon Club Middle Distance Event 2011 </w:t>
    </w:r>
  </w:p>
  <w:p w:rsidR="002F48E8" w:rsidRDefault="002F48E8">
    <w:pPr>
      <w:pStyle w:val="Header"/>
    </w:pPr>
    <w:r>
      <w:t>Cycling Course Route &amp; Risk Assessment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1"/>
    <w:multiLevelType w:val="singleLevel"/>
    <w:tmpl w:val="FF1ED274"/>
    <w:lvl w:ilvl="0">
      <w:start w:val="1"/>
      <w:numFmt w:val="bullet"/>
      <w:lvlText w:val=""/>
      <w:lvlJc w:val="left"/>
      <w:pPr>
        <w:tabs>
          <w:tab w:val="num" w:pos="1361"/>
        </w:tabs>
        <w:ind w:left="1361" w:hanging="340"/>
      </w:pPr>
      <w:rPr>
        <w:rFonts w:ascii="Wingdings 2" w:hAnsi="Wingdings 2" w:hint="default"/>
        <w:b w:val="0"/>
        <w:i w:val="0"/>
        <w:sz w:val="16"/>
      </w:rPr>
    </w:lvl>
  </w:abstractNum>
  <w:abstractNum w:abstractNumId="1">
    <w:nsid w:val="FFFFFF82"/>
    <w:multiLevelType w:val="singleLevel"/>
    <w:tmpl w:val="A28693B8"/>
    <w:lvl w:ilvl="0">
      <w:start w:val="1"/>
      <w:numFmt w:val="bullet"/>
      <w:lvlText w:val=""/>
      <w:lvlJc w:val="left"/>
      <w:pPr>
        <w:tabs>
          <w:tab w:val="num" w:pos="1021"/>
        </w:tabs>
        <w:ind w:left="1021" w:hanging="341"/>
      </w:pPr>
      <w:rPr>
        <w:rFonts w:ascii="Webdings" w:hAnsi="Webdings" w:hint="default"/>
        <w:sz w:val="20"/>
      </w:rPr>
    </w:lvl>
  </w:abstractNum>
  <w:abstractNum w:abstractNumId="2">
    <w:nsid w:val="FFFFFF83"/>
    <w:multiLevelType w:val="singleLevel"/>
    <w:tmpl w:val="7C6480C2"/>
    <w:lvl w:ilvl="0">
      <w:start w:val="1"/>
      <w:numFmt w:val="bullet"/>
      <w:lvlText w:val=""/>
      <w:lvlJc w:val="left"/>
      <w:pPr>
        <w:tabs>
          <w:tab w:val="num" w:pos="680"/>
        </w:tabs>
        <w:ind w:left="680" w:hanging="340"/>
      </w:pPr>
      <w:rPr>
        <w:rFonts w:ascii="Wingdings" w:hAnsi="Wingdings" w:hint="default"/>
        <w:b w:val="0"/>
        <w:i w:val="0"/>
        <w:sz w:val="24"/>
      </w:rPr>
    </w:lvl>
  </w:abstractNum>
  <w:abstractNum w:abstractNumId="3">
    <w:nsid w:val="FFFFFF88"/>
    <w:multiLevelType w:val="singleLevel"/>
    <w:tmpl w:val="2AA8CA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">
    <w:nsid w:val="FFFFFF89"/>
    <w:multiLevelType w:val="singleLevel"/>
    <w:tmpl w:val="2C540C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78644C1"/>
    <w:multiLevelType w:val="multilevel"/>
    <w:tmpl w:val="4CE45D52"/>
    <w:lvl w:ilvl="0">
      <w:start w:val="1"/>
      <w:numFmt w:val="bullet"/>
      <w:pStyle w:val="List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6">
    <w:nsid w:val="225967AB"/>
    <w:multiLevelType w:val="hybridMultilevel"/>
    <w:tmpl w:val="A4A01FE2"/>
    <w:lvl w:ilvl="0" w:tplc="0466F4D6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7E157B"/>
    <w:multiLevelType w:val="hybridMultilevel"/>
    <w:tmpl w:val="B92C5E48"/>
    <w:lvl w:ilvl="0" w:tplc="26C6DC26">
      <w:start w:val="1"/>
      <w:numFmt w:val="decimal"/>
      <w:pStyle w:val="ListContinue"/>
      <w:lvlText w:val="%1)"/>
      <w:lvlJc w:val="left"/>
      <w:pPr>
        <w:tabs>
          <w:tab w:val="num" w:pos="360"/>
        </w:tabs>
        <w:ind w:left="360" w:hanging="360"/>
      </w:pPr>
      <w:rPr>
        <w:rFonts w:cs="Times New Roman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A467BEC"/>
    <w:multiLevelType w:val="hybridMultilevel"/>
    <w:tmpl w:val="D46AA320"/>
    <w:lvl w:ilvl="0" w:tplc="19B82DD4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4B05AD"/>
    <w:multiLevelType w:val="hybridMultilevel"/>
    <w:tmpl w:val="E8DCFA90"/>
    <w:lvl w:ilvl="0" w:tplc="A31CDFD6">
      <w:start w:val="1"/>
      <w:numFmt w:val="bullet"/>
      <w:lvlText w:val=""/>
      <w:lvlJc w:val="left"/>
      <w:pPr>
        <w:ind w:left="68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B60"/>
    <w:multiLevelType w:val="hybridMultilevel"/>
    <w:tmpl w:val="297C07FA"/>
    <w:lvl w:ilvl="0" w:tplc="F6B062E4">
      <w:start w:val="1"/>
      <w:numFmt w:val="lowerLetter"/>
      <w:pStyle w:val="ListContinue5"/>
      <w:lvlText w:val="(%1)"/>
      <w:lvlJc w:val="left"/>
      <w:pPr>
        <w:tabs>
          <w:tab w:val="num" w:pos="340"/>
        </w:tabs>
        <w:ind w:left="340" w:hanging="340"/>
      </w:pPr>
      <w:rPr>
        <w:rFonts w:cs="Times New Roman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36F343DC"/>
    <w:multiLevelType w:val="multilevel"/>
    <w:tmpl w:val="9B580802"/>
    <w:lvl w:ilvl="0">
      <w:start w:val="1"/>
      <w:numFmt w:val="bullet"/>
      <w:lvlText w:val=""/>
      <w:lvlJc w:val="left"/>
      <w:pPr>
        <w:ind w:left="454" w:hanging="11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3508C9"/>
    <w:multiLevelType w:val="hybridMultilevel"/>
    <w:tmpl w:val="9B580802"/>
    <w:lvl w:ilvl="0" w:tplc="A71202E6">
      <w:start w:val="1"/>
      <w:numFmt w:val="bullet"/>
      <w:lvlText w:val=""/>
      <w:lvlJc w:val="left"/>
      <w:pPr>
        <w:ind w:left="454" w:hanging="11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886ED1"/>
    <w:multiLevelType w:val="hybridMultilevel"/>
    <w:tmpl w:val="1B3E6102"/>
    <w:lvl w:ilvl="0" w:tplc="FEA0D026">
      <w:start w:val="1"/>
      <w:numFmt w:val="bullet"/>
      <w:lvlText w:val=""/>
      <w:lvlJc w:val="left"/>
      <w:pPr>
        <w:tabs>
          <w:tab w:val="num" w:pos="1021"/>
        </w:tabs>
        <w:ind w:left="1021" w:hanging="341"/>
      </w:pPr>
      <w:rPr>
        <w:rFonts w:ascii="Webdings" w:hAnsi="Webdings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8AD60D3"/>
    <w:multiLevelType w:val="multilevel"/>
    <w:tmpl w:val="D46AA320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490400"/>
    <w:multiLevelType w:val="hybridMultilevel"/>
    <w:tmpl w:val="570246DE"/>
    <w:lvl w:ilvl="0" w:tplc="8B2CBD6C">
      <w:start w:val="1"/>
      <w:numFmt w:val="lowerRoman"/>
      <w:pStyle w:val="ListContinue3"/>
      <w:lvlText w:val="%1."/>
      <w:lvlJc w:val="right"/>
      <w:pPr>
        <w:tabs>
          <w:tab w:val="num" w:pos="1021"/>
        </w:tabs>
        <w:ind w:left="1021" w:hanging="341"/>
      </w:pPr>
      <w:rPr>
        <w:rFonts w:cs="Times New Roman"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53CB5A62"/>
    <w:multiLevelType w:val="multilevel"/>
    <w:tmpl w:val="82AC6BBA"/>
    <w:lvl w:ilvl="0">
      <w:start w:val="1"/>
      <w:numFmt w:val="bullet"/>
      <w:pStyle w:val="ListBullet"/>
      <w:lvlText w:val=""/>
      <w:lvlJc w:val="left"/>
      <w:pPr>
        <w:tabs>
          <w:tab w:val="num" w:pos="357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7">
    <w:nsid w:val="53E37443"/>
    <w:multiLevelType w:val="hybridMultilevel"/>
    <w:tmpl w:val="1F9AD926"/>
    <w:lvl w:ilvl="0" w:tplc="40B85B86">
      <w:start w:val="1"/>
      <w:numFmt w:val="lowerLetter"/>
      <w:pStyle w:val="ListContinue2"/>
      <w:lvlText w:val="(%1)"/>
      <w:lvlJc w:val="left"/>
      <w:pPr>
        <w:tabs>
          <w:tab w:val="num" w:pos="680"/>
        </w:tabs>
        <w:ind w:left="680" w:hanging="340"/>
      </w:pPr>
      <w:rPr>
        <w:rFonts w:cs="Times New Roman" w:hint="default"/>
        <w:b w:val="0"/>
        <w:i w:val="0"/>
        <w:sz w:val="24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56B114E4"/>
    <w:multiLevelType w:val="multilevel"/>
    <w:tmpl w:val="3996B908"/>
    <w:lvl w:ilvl="0">
      <w:start w:val="1"/>
      <w:numFmt w:val="bullet"/>
      <w:lvlText w:val=""/>
      <w:lvlJc w:val="left"/>
      <w:pPr>
        <w:ind w:left="114" w:hanging="11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2A593C"/>
    <w:multiLevelType w:val="hybridMultilevel"/>
    <w:tmpl w:val="75A0E85E"/>
    <w:lvl w:ilvl="0" w:tplc="3A624ABE">
      <w:start w:val="1"/>
      <w:numFmt w:val="bullet"/>
      <w:pStyle w:val="List2"/>
      <w:lvlText w:val=""/>
      <w:lvlJc w:val="left"/>
      <w:pPr>
        <w:tabs>
          <w:tab w:val="num" w:pos="680"/>
        </w:tabs>
        <w:ind w:left="680" w:hanging="340"/>
      </w:pPr>
      <w:rPr>
        <w:rFonts w:ascii="Wingdings" w:hAnsi="Wingdings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6AE6D4B"/>
    <w:multiLevelType w:val="hybridMultilevel"/>
    <w:tmpl w:val="3996B908"/>
    <w:lvl w:ilvl="0" w:tplc="A71202E6">
      <w:start w:val="1"/>
      <w:numFmt w:val="bullet"/>
      <w:lvlText w:val=""/>
      <w:lvlJc w:val="left"/>
      <w:pPr>
        <w:ind w:left="114" w:hanging="11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C93F19"/>
    <w:multiLevelType w:val="multilevel"/>
    <w:tmpl w:val="CF1CE3B8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num" w:pos="360"/>
        </w:tabs>
      </w:pPr>
      <w:rPr>
        <w:rFonts w:cs="Times New Roman" w:hint="default"/>
      </w:rPr>
    </w:lvl>
    <w:lvl w:ilvl="2">
      <w:numFmt w:val="decimal"/>
      <w:lvlText w:val=""/>
      <w:lvlJc w:val="left"/>
      <w:pPr>
        <w:tabs>
          <w:tab w:val="num" w:pos="360"/>
        </w:tabs>
      </w:pPr>
      <w:rPr>
        <w:rFonts w:cs="Times New Roman" w:hint="default"/>
      </w:rPr>
    </w:lvl>
    <w:lvl w:ilvl="3">
      <w:numFmt w:val="decimal"/>
      <w:lvlText w:val=""/>
      <w:lvlJc w:val="left"/>
      <w:pPr>
        <w:tabs>
          <w:tab w:val="num" w:pos="360"/>
        </w:tabs>
      </w:pPr>
      <w:rPr>
        <w:rFonts w:cs="Times New Roman" w:hint="default"/>
      </w:rPr>
    </w:lvl>
    <w:lvl w:ilvl="4">
      <w:numFmt w:val="decimal"/>
      <w:lvlText w:val=""/>
      <w:lvlJc w:val="left"/>
      <w:pPr>
        <w:tabs>
          <w:tab w:val="num" w:pos="360"/>
        </w:tabs>
      </w:pPr>
      <w:rPr>
        <w:rFonts w:cs="Times New Roman" w:hint="default"/>
      </w:rPr>
    </w:lvl>
    <w:lvl w:ilvl="5">
      <w:numFmt w:val="decimal"/>
      <w:lvlText w:val=""/>
      <w:lvlJc w:val="left"/>
      <w:pPr>
        <w:tabs>
          <w:tab w:val="num" w:pos="360"/>
        </w:tabs>
      </w:pPr>
      <w:rPr>
        <w:rFonts w:cs="Times New Roman" w:hint="default"/>
      </w:rPr>
    </w:lvl>
    <w:lvl w:ilvl="6">
      <w:numFmt w:val="decimal"/>
      <w:lvlText w:val=""/>
      <w:lvlJc w:val="left"/>
      <w:pPr>
        <w:tabs>
          <w:tab w:val="num" w:pos="360"/>
        </w:tabs>
      </w:pPr>
      <w:rPr>
        <w:rFonts w:cs="Times New Roman" w:hint="default"/>
      </w:rPr>
    </w:lvl>
    <w:lvl w:ilvl="7">
      <w:numFmt w:val="decimal"/>
      <w:lvlText w:val=""/>
      <w:lvlJc w:val="left"/>
      <w:pPr>
        <w:tabs>
          <w:tab w:val="num" w:pos="360"/>
        </w:tabs>
      </w:pPr>
      <w:rPr>
        <w:rFonts w:cs="Times New Roman" w:hint="default"/>
      </w:rPr>
    </w:lvl>
    <w:lvl w:ilvl="8">
      <w:numFmt w:val="decimal"/>
      <w:lvlText w:val=""/>
      <w:lvlJc w:val="left"/>
      <w:pPr>
        <w:tabs>
          <w:tab w:val="num" w:pos="360"/>
        </w:tabs>
      </w:pPr>
      <w:rPr>
        <w:rFonts w:cs="Times New Roman" w:hint="default"/>
      </w:rPr>
    </w:lvl>
  </w:abstractNum>
  <w:abstractNum w:abstractNumId="22">
    <w:nsid w:val="7B4D0E9D"/>
    <w:multiLevelType w:val="multilevel"/>
    <w:tmpl w:val="4B7646F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3">
    <w:nsid w:val="7B7D2CDD"/>
    <w:multiLevelType w:val="multilevel"/>
    <w:tmpl w:val="A4A01FE2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B735B2"/>
    <w:multiLevelType w:val="hybridMultilevel"/>
    <w:tmpl w:val="D7543728"/>
    <w:lvl w:ilvl="0" w:tplc="90C2E426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b w:val="0"/>
        <w:i w:val="0"/>
        <w:sz w:val="20"/>
      </w:rPr>
    </w:lvl>
    <w:lvl w:ilvl="1" w:tplc="061017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EE4E9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F0D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FCA7F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2166C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B097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62BA4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5AC07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7"/>
  </w:num>
  <w:num w:numId="12">
    <w:abstractNumId w:val="10"/>
  </w:num>
  <w:num w:numId="13">
    <w:abstractNumId w:val="1"/>
  </w:num>
  <w:num w:numId="14">
    <w:abstractNumId w:val="17"/>
  </w:num>
  <w:num w:numId="15">
    <w:abstractNumId w:val="15"/>
  </w:num>
  <w:num w:numId="16">
    <w:abstractNumId w:val="13"/>
  </w:num>
  <w:num w:numId="17">
    <w:abstractNumId w:val="0"/>
  </w:num>
  <w:num w:numId="18">
    <w:abstractNumId w:val="2"/>
  </w:num>
  <w:num w:numId="19">
    <w:abstractNumId w:val="19"/>
  </w:num>
  <w:num w:numId="20">
    <w:abstractNumId w:val="3"/>
  </w:num>
  <w:num w:numId="21">
    <w:abstractNumId w:val="4"/>
  </w:num>
  <w:num w:numId="22">
    <w:abstractNumId w:val="24"/>
  </w:num>
  <w:num w:numId="23">
    <w:abstractNumId w:val="21"/>
  </w:num>
  <w:num w:numId="24">
    <w:abstractNumId w:val="24"/>
  </w:num>
  <w:num w:numId="25">
    <w:abstractNumId w:val="13"/>
  </w:num>
  <w:num w:numId="26">
    <w:abstractNumId w:val="4"/>
  </w:num>
  <w:num w:numId="27">
    <w:abstractNumId w:val="4"/>
  </w:num>
  <w:num w:numId="28">
    <w:abstractNumId w:val="24"/>
  </w:num>
  <w:num w:numId="29">
    <w:abstractNumId w:val="4"/>
  </w:num>
  <w:num w:numId="30">
    <w:abstractNumId w:val="3"/>
  </w:num>
  <w:num w:numId="31">
    <w:abstractNumId w:val="24"/>
  </w:num>
  <w:num w:numId="32">
    <w:abstractNumId w:val="8"/>
  </w:num>
  <w:num w:numId="33">
    <w:abstractNumId w:val="14"/>
  </w:num>
  <w:num w:numId="34">
    <w:abstractNumId w:val="12"/>
  </w:num>
  <w:num w:numId="35">
    <w:abstractNumId w:val="11"/>
  </w:num>
  <w:num w:numId="36">
    <w:abstractNumId w:val="6"/>
  </w:num>
  <w:num w:numId="37">
    <w:abstractNumId w:val="23"/>
  </w:num>
  <w:num w:numId="38">
    <w:abstractNumId w:val="20"/>
  </w:num>
  <w:num w:numId="39">
    <w:abstractNumId w:val="18"/>
  </w:num>
  <w:num w:numId="4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4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6523C"/>
    <w:rsid w:val="00123CC8"/>
    <w:rsid w:val="00166746"/>
    <w:rsid w:val="0018125F"/>
    <w:rsid w:val="001E6763"/>
    <w:rsid w:val="002018CE"/>
    <w:rsid w:val="0026523C"/>
    <w:rsid w:val="00286D52"/>
    <w:rsid w:val="002F48E8"/>
    <w:rsid w:val="002F7D22"/>
    <w:rsid w:val="003D51FA"/>
    <w:rsid w:val="0044725E"/>
    <w:rsid w:val="00456208"/>
    <w:rsid w:val="00482C8C"/>
    <w:rsid w:val="004B3121"/>
    <w:rsid w:val="006C4B72"/>
    <w:rsid w:val="007D6F7F"/>
    <w:rsid w:val="00816AD0"/>
    <w:rsid w:val="0082785B"/>
    <w:rsid w:val="00867295"/>
    <w:rsid w:val="00876AA6"/>
    <w:rsid w:val="008C525D"/>
    <w:rsid w:val="009A364D"/>
    <w:rsid w:val="00A22507"/>
    <w:rsid w:val="00A356A6"/>
    <w:rsid w:val="00C33DA1"/>
    <w:rsid w:val="00C429B8"/>
    <w:rsid w:val="00C42C34"/>
    <w:rsid w:val="00DE50BC"/>
    <w:rsid w:val="00E3282B"/>
    <w:rsid w:val="00F40C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locked="1" w:uiPriority="0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uiPriority="0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523C"/>
    <w:pPr>
      <w:spacing w:line="360" w:lineRule="auto"/>
      <w:jc w:val="both"/>
    </w:pPr>
    <w:rPr>
      <w:rFonts w:ascii="Arial" w:hAnsi="Arial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spacing w:before="240" w:after="60"/>
      <w:jc w:val="center"/>
      <w:outlineLvl w:val="0"/>
    </w:pPr>
    <w:rPr>
      <w:b/>
      <w:kern w:val="32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spacing w:before="120" w:after="60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spacing w:before="120" w:after="60"/>
      <w:outlineLvl w:val="2"/>
    </w:pPr>
    <w:rPr>
      <w:b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spacing w:before="120" w:after="60"/>
      <w:outlineLvl w:val="3"/>
    </w:pPr>
    <w:rPr>
      <w:b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pPr>
      <w:spacing w:before="120" w:after="60"/>
      <w:outlineLvl w:val="4"/>
    </w:pPr>
    <w:rPr>
      <w:b/>
      <w:i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pPr>
      <w:spacing w:before="120" w:after="60" w:line="240" w:lineRule="auto"/>
      <w:outlineLvl w:val="5"/>
    </w:pPr>
    <w:rPr>
      <w:b/>
      <w:sz w:val="20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pPr>
      <w:spacing w:before="120" w:after="60"/>
      <w:outlineLvl w:val="6"/>
    </w:pPr>
    <w:rPr>
      <w:b/>
      <w:i/>
    </w:rPr>
  </w:style>
  <w:style w:type="paragraph" w:styleId="Heading8">
    <w:name w:val="heading 8"/>
    <w:basedOn w:val="Normal"/>
    <w:next w:val="Normal"/>
    <w:link w:val="Heading8Char"/>
    <w:uiPriority w:val="99"/>
    <w:qFormat/>
    <w:pPr>
      <w:spacing w:before="120" w:after="60"/>
      <w:outlineLvl w:val="7"/>
    </w:pPr>
    <w:rPr>
      <w:b/>
      <w:sz w:val="16"/>
    </w:rPr>
  </w:style>
  <w:style w:type="paragraph" w:styleId="Heading9">
    <w:name w:val="heading 9"/>
    <w:basedOn w:val="Normal"/>
    <w:next w:val="Normal"/>
    <w:link w:val="Heading9Char"/>
    <w:uiPriority w:val="99"/>
    <w:qFormat/>
    <w:pPr>
      <w:spacing w:before="120" w:after="60"/>
      <w:outlineLvl w:val="8"/>
    </w:pPr>
    <w:rPr>
      <w:b/>
      <w:i/>
      <w:sz w:val="16"/>
      <w:szCs w:val="2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6523C"/>
    <w:rPr>
      <w:rFonts w:ascii="Trebuchet MS" w:hAnsi="Trebuchet MS" w:cs="Times New Roman"/>
      <w:b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6523C"/>
    <w:rPr>
      <w:rFonts w:ascii="Trebuchet MS" w:hAnsi="Trebuchet MS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26523C"/>
    <w:rPr>
      <w:rFonts w:ascii="Trebuchet MS" w:hAnsi="Trebuchet MS" w:cs="Times New Roman"/>
      <w:b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26523C"/>
    <w:rPr>
      <w:rFonts w:ascii="Trebuchet MS" w:hAnsi="Trebuchet MS" w:cs="Times New Roman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26523C"/>
    <w:rPr>
      <w:rFonts w:ascii="Trebuchet MS" w:hAnsi="Trebuchet MS" w:cs="Times New Roman"/>
      <w:b/>
      <w:i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26523C"/>
    <w:rPr>
      <w:rFonts w:ascii="Trebuchet MS" w:hAnsi="Trebuchet MS" w:cs="Times New Roman"/>
      <w:b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26523C"/>
    <w:rPr>
      <w:rFonts w:ascii="Trebuchet MS" w:hAnsi="Trebuchet MS" w:cs="Times New Roman"/>
      <w:b/>
      <w:i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26523C"/>
    <w:rPr>
      <w:rFonts w:ascii="Trebuchet MS" w:hAnsi="Trebuchet MS" w:cs="Times New Roman"/>
      <w:b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26523C"/>
    <w:rPr>
      <w:rFonts w:ascii="Trebuchet MS" w:hAnsi="Trebuchet MS" w:cs="Times New Roman"/>
      <w:b/>
      <w:i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Lucida Grande" w:hAnsi="Lucida Grande" w:cs="Times New Roman"/>
      <w:sz w:val="18"/>
      <w:szCs w:val="18"/>
    </w:rPr>
  </w:style>
  <w:style w:type="paragraph" w:styleId="ListContinue">
    <w:name w:val="List Continue"/>
    <w:basedOn w:val="Normal"/>
    <w:uiPriority w:val="99"/>
    <w:pPr>
      <w:numPr>
        <w:numId w:val="11"/>
      </w:numPr>
      <w:spacing w:after="60"/>
    </w:pPr>
  </w:style>
  <w:style w:type="paragraph" w:styleId="BodyText">
    <w:name w:val="Body Text"/>
    <w:basedOn w:val="Normal"/>
    <w:link w:val="BodyTextChar"/>
    <w:uiPriority w:val="99"/>
  </w:style>
  <w:style w:type="character" w:customStyle="1" w:styleId="BodyTextChar">
    <w:name w:val="Body Text Char"/>
    <w:basedOn w:val="DefaultParagraphFont"/>
    <w:link w:val="BodyText"/>
    <w:uiPriority w:val="99"/>
    <w:locked/>
    <w:rsid w:val="0026523C"/>
    <w:rPr>
      <w:rFonts w:ascii="Trebuchet MS" w:hAnsi="Trebuchet MS" w:cs="Times New Roman"/>
      <w:sz w:val="24"/>
      <w:szCs w:val="24"/>
    </w:rPr>
  </w:style>
  <w:style w:type="paragraph" w:styleId="BlockText">
    <w:name w:val="Block Text"/>
    <w:basedOn w:val="Normal"/>
    <w:uiPriority w:val="99"/>
  </w:style>
  <w:style w:type="paragraph" w:styleId="BodyText2">
    <w:name w:val="Body Text 2"/>
    <w:basedOn w:val="Normal"/>
    <w:link w:val="BodyText2Char"/>
    <w:uiPriority w:val="99"/>
    <w:pPr>
      <w:spacing w:line="240" w:lineRule="auto"/>
      <w:contextualSpacing/>
    </w:pPr>
    <w:rPr>
      <w:sz w:val="20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26523C"/>
    <w:rPr>
      <w:rFonts w:ascii="Trebuchet MS" w:hAnsi="Trebuchet MS" w:cs="Times New Roman"/>
      <w:sz w:val="24"/>
      <w:szCs w:val="24"/>
    </w:rPr>
  </w:style>
  <w:style w:type="paragraph" w:styleId="BodyText3">
    <w:name w:val="Body Text 3"/>
    <w:basedOn w:val="Normal"/>
    <w:link w:val="BodyText3Char"/>
    <w:uiPriority w:val="99"/>
    <w:pPr>
      <w:spacing w:line="240" w:lineRule="auto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26523C"/>
    <w:rPr>
      <w:rFonts w:ascii="Trebuchet MS" w:hAnsi="Trebuchet MS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pPr>
      <w:ind w:left="34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locked/>
    <w:rsid w:val="0026523C"/>
  </w:style>
  <w:style w:type="paragraph" w:styleId="BodyTextIndent">
    <w:name w:val="Body Text Indent"/>
    <w:basedOn w:val="Normal"/>
    <w:link w:val="BodyTextIndentChar"/>
    <w:uiPriority w:val="9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7763A"/>
    <w:rPr>
      <w:rFonts w:ascii="Arial" w:hAnsi="Arial"/>
      <w:sz w:val="24"/>
      <w:szCs w:val="24"/>
      <w:lang w:val="en-GB"/>
    </w:rPr>
  </w:style>
  <w:style w:type="paragraph" w:styleId="BodyTextFirstIndent2">
    <w:name w:val="Body Text First Indent 2"/>
    <w:basedOn w:val="BodyTextIndent"/>
    <w:link w:val="BodyTextFirstIndent2Char"/>
    <w:uiPriority w:val="99"/>
    <w:pPr>
      <w:ind w:left="68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7763A"/>
  </w:style>
  <w:style w:type="paragraph" w:styleId="BodyTextIndent2">
    <w:name w:val="Body Text Indent 2"/>
    <w:basedOn w:val="Normal"/>
    <w:link w:val="BodyTextIndent2Char"/>
    <w:uiPriority w:val="99"/>
    <w:pPr>
      <w:spacing w:line="240" w:lineRule="auto"/>
      <w:ind w:left="340" w:right="340"/>
    </w:pPr>
    <w:rPr>
      <w:sz w:val="20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26523C"/>
    <w:rPr>
      <w:rFonts w:ascii="Trebuchet MS" w:hAnsi="Trebuchet MS" w:cs="Times New Roman"/>
      <w:sz w:val="24"/>
      <w:szCs w:val="24"/>
    </w:rPr>
  </w:style>
  <w:style w:type="paragraph" w:styleId="Subtitle">
    <w:name w:val="Subtitle"/>
    <w:basedOn w:val="Normal"/>
    <w:link w:val="SubtitleChar"/>
    <w:uiPriority w:val="99"/>
    <w:qFormat/>
    <w:pPr>
      <w:spacing w:after="60"/>
      <w:jc w:val="center"/>
      <w:outlineLvl w:val="1"/>
    </w:pPr>
  </w:style>
  <w:style w:type="character" w:customStyle="1" w:styleId="SubtitleChar">
    <w:name w:val="Subtitle Char"/>
    <w:basedOn w:val="DefaultParagraphFont"/>
    <w:link w:val="Subtitle"/>
    <w:uiPriority w:val="11"/>
    <w:rsid w:val="0087763A"/>
    <w:rPr>
      <w:rFonts w:asciiTheme="majorHAnsi" w:eastAsiaTheme="majorEastAsia" w:hAnsiTheme="majorHAnsi" w:cstheme="majorBidi"/>
      <w:sz w:val="24"/>
      <w:szCs w:val="24"/>
      <w:lang w:val="en-GB"/>
    </w:rPr>
  </w:style>
  <w:style w:type="paragraph" w:styleId="BodyTextIndent3">
    <w:name w:val="Body Text Indent 3"/>
    <w:basedOn w:val="Normal"/>
    <w:link w:val="BodyTextIndent3Char"/>
    <w:uiPriority w:val="99"/>
    <w:pPr>
      <w:spacing w:line="240" w:lineRule="auto"/>
      <w:ind w:left="340" w:right="34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locked/>
    <w:rsid w:val="0026523C"/>
    <w:rPr>
      <w:rFonts w:ascii="Trebuchet MS" w:hAnsi="Trebuchet MS" w:cs="Times New Roman"/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locked/>
    <w:rsid w:val="0026523C"/>
    <w:rPr>
      <w:rFonts w:ascii="Trebuchet MS" w:hAnsi="Trebuchet MS" w:cs="Times New Roman"/>
      <w:color w:val="808080"/>
      <w:sz w:val="24"/>
      <w:szCs w:val="24"/>
    </w:rPr>
  </w:style>
  <w:style w:type="paragraph" w:styleId="E-mailSignature">
    <w:name w:val="E-mail Signature"/>
    <w:basedOn w:val="Normal"/>
    <w:link w:val="E-mailSignatureChar"/>
    <w:uiPriority w:val="99"/>
  </w:style>
  <w:style w:type="character" w:customStyle="1" w:styleId="E-mailSignatureChar">
    <w:name w:val="E-mail Signature Char"/>
    <w:basedOn w:val="DefaultParagraphFont"/>
    <w:link w:val="E-mailSignature"/>
    <w:uiPriority w:val="99"/>
    <w:locked/>
    <w:rsid w:val="0026523C"/>
    <w:rPr>
      <w:rFonts w:ascii="Trebuchet MS" w:hAnsi="Trebuchet MS" w:cs="Times New Roman"/>
      <w:sz w:val="24"/>
      <w:szCs w:val="24"/>
    </w:rPr>
  </w:style>
  <w:style w:type="character" w:styleId="EndnoteReference">
    <w:name w:val="endnote reference"/>
    <w:basedOn w:val="DefaultParagraphFont"/>
    <w:uiPriority w:val="99"/>
    <w:semiHidden/>
    <w:rPr>
      <w:rFonts w:ascii="Trebuchet MS" w:hAnsi="Trebuchet MS" w:cs="Times New Roman"/>
      <w:color w:val="000080"/>
      <w:sz w:val="2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7763A"/>
    <w:rPr>
      <w:rFonts w:ascii="Arial" w:hAnsi="Arial"/>
      <w:sz w:val="20"/>
      <w:szCs w:val="20"/>
      <w:lang w:val="en-GB"/>
    </w:rPr>
  </w:style>
  <w:style w:type="paragraph" w:styleId="EnvelopeAddress">
    <w:name w:val="envelope address"/>
    <w:basedOn w:val="Normal"/>
    <w:uiPriority w:val="99"/>
    <w:pPr>
      <w:framePr w:w="7920" w:h="1980" w:hRule="exact" w:hSpace="180" w:wrap="auto" w:hAnchor="page" w:xAlign="center" w:yAlign="bottom"/>
      <w:ind w:left="2880"/>
    </w:pPr>
  </w:style>
  <w:style w:type="paragraph" w:styleId="EnvelopeReturn">
    <w:name w:val="envelope return"/>
    <w:basedOn w:val="Normal"/>
    <w:uiPriority w:val="99"/>
  </w:style>
  <w:style w:type="character" w:styleId="FollowedHyperlink">
    <w:name w:val="FollowedHyperlink"/>
    <w:basedOn w:val="DefaultParagraphFont"/>
    <w:uiPriority w:val="99"/>
    <w:rPr>
      <w:rFonts w:ascii="Trebuchet MS" w:hAnsi="Trebuchet MS" w:cs="Times New Roman"/>
      <w:color w:val="800080"/>
      <w:sz w:val="24"/>
      <w:u w:val="single"/>
    </w:rPr>
  </w:style>
  <w:style w:type="paragraph" w:styleId="Footer">
    <w:name w:val="footer"/>
    <w:basedOn w:val="Normal"/>
    <w:link w:val="FooterChar"/>
    <w:uiPriority w:val="99"/>
    <w:semiHidden/>
    <w:pPr>
      <w:tabs>
        <w:tab w:val="center" w:pos="4320"/>
        <w:tab w:val="right" w:pos="8640"/>
      </w:tabs>
      <w:jc w:val="right"/>
    </w:pPr>
    <w:rPr>
      <w:color w:val="808080"/>
      <w:sz w:val="20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26523C"/>
    <w:rPr>
      <w:rFonts w:ascii="Trebuchet MS" w:hAnsi="Trebuchet MS" w:cs="Times New Roman"/>
      <w:color w:val="808080"/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rPr>
      <w:rFonts w:ascii="Trebuchet MS" w:hAnsi="Trebuchet MS" w:cs="Times New Roman"/>
      <w:color w:val="auto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pPr>
      <w:spacing w:line="240" w:lineRule="auto"/>
    </w:pPr>
    <w:rPr>
      <w:rFonts w:ascii="Cambria" w:hAnsi="Cambria"/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Pr>
      <w:rFonts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  <w:spacing w:line="240" w:lineRule="auto"/>
      <w:jc w:val="center"/>
    </w:pPr>
    <w:rPr>
      <w:b/>
      <w:color w:val="808080"/>
      <w:sz w:val="20"/>
    </w:rPr>
  </w:style>
  <w:style w:type="character" w:customStyle="1" w:styleId="HeaderChar">
    <w:name w:val="Header Char"/>
    <w:basedOn w:val="DefaultParagraphFont"/>
    <w:link w:val="Header"/>
    <w:uiPriority w:val="99"/>
    <w:locked/>
    <w:rsid w:val="0026523C"/>
    <w:rPr>
      <w:rFonts w:ascii="Trebuchet MS" w:hAnsi="Trebuchet MS" w:cs="Times New Roman"/>
      <w:b/>
      <w:color w:val="808080"/>
      <w:sz w:val="24"/>
      <w:szCs w:val="24"/>
    </w:rPr>
  </w:style>
  <w:style w:type="character" w:styleId="Hyperlink">
    <w:name w:val="Hyperlink"/>
    <w:basedOn w:val="DefaultParagraphFont"/>
    <w:uiPriority w:val="99"/>
    <w:rPr>
      <w:rFonts w:ascii="Trebuchet MS" w:hAnsi="Trebuchet MS" w:cs="Times New Roman"/>
      <w:color w:val="auto"/>
      <w:sz w:val="20"/>
      <w:u w:val="single"/>
    </w:rPr>
  </w:style>
  <w:style w:type="paragraph" w:styleId="List">
    <w:name w:val="List"/>
    <w:basedOn w:val="Normal"/>
    <w:uiPriority w:val="99"/>
    <w:pPr>
      <w:numPr>
        <w:numId w:val="21"/>
      </w:numPr>
      <w:tabs>
        <w:tab w:val="clear" w:pos="360"/>
        <w:tab w:val="num" w:pos="340"/>
      </w:tabs>
      <w:ind w:left="340" w:hanging="340"/>
    </w:pPr>
  </w:style>
  <w:style w:type="paragraph" w:styleId="List2">
    <w:name w:val="List 2"/>
    <w:basedOn w:val="Normal"/>
    <w:uiPriority w:val="99"/>
    <w:pPr>
      <w:numPr>
        <w:numId w:val="19"/>
      </w:numPr>
      <w:spacing w:after="60"/>
    </w:pPr>
    <w:rPr>
      <w:lang w:val="en-US"/>
    </w:rPr>
  </w:style>
  <w:style w:type="paragraph" w:styleId="List3">
    <w:name w:val="List 3"/>
    <w:basedOn w:val="Normal"/>
    <w:uiPriority w:val="99"/>
    <w:pPr>
      <w:numPr>
        <w:numId w:val="15"/>
      </w:numPr>
      <w:spacing w:after="120"/>
    </w:pPr>
  </w:style>
  <w:style w:type="paragraph" w:styleId="ListBullet">
    <w:name w:val="List Bullet"/>
    <w:basedOn w:val="Normal"/>
    <w:uiPriority w:val="99"/>
    <w:pPr>
      <w:numPr>
        <w:numId w:val="19"/>
      </w:numPr>
      <w:tabs>
        <w:tab w:val="clear" w:pos="680"/>
        <w:tab w:val="num" w:pos="360"/>
      </w:tabs>
      <w:spacing w:after="120"/>
      <w:ind w:left="360" w:hanging="360"/>
    </w:pPr>
  </w:style>
  <w:style w:type="paragraph" w:styleId="ListBullet2">
    <w:name w:val="List Bullet 2"/>
    <w:basedOn w:val="Normal"/>
    <w:uiPriority w:val="99"/>
    <w:pPr>
      <w:numPr>
        <w:numId w:val="13"/>
      </w:numPr>
      <w:tabs>
        <w:tab w:val="clear" w:pos="1021"/>
        <w:tab w:val="num" w:pos="680"/>
      </w:tabs>
      <w:spacing w:after="120"/>
      <w:ind w:left="680" w:hanging="340"/>
    </w:pPr>
  </w:style>
  <w:style w:type="paragraph" w:styleId="ListBullet3">
    <w:name w:val="List Bullet 3"/>
    <w:basedOn w:val="Normal"/>
    <w:uiPriority w:val="99"/>
    <w:pPr>
      <w:numPr>
        <w:numId w:val="8"/>
      </w:numPr>
      <w:spacing w:after="60"/>
    </w:pPr>
  </w:style>
  <w:style w:type="character" w:styleId="PageNumber">
    <w:name w:val="page number"/>
    <w:basedOn w:val="DefaultParagraphFont"/>
    <w:uiPriority w:val="99"/>
    <w:rPr>
      <w:rFonts w:ascii="Trebuchet MS" w:hAnsi="Trebuchet MS" w:cs="Times New Roman"/>
      <w:sz w:val="24"/>
    </w:rPr>
  </w:style>
  <w:style w:type="paragraph" w:styleId="ListContinue5">
    <w:name w:val="List Continue 5"/>
    <w:basedOn w:val="Normal"/>
    <w:uiPriority w:val="99"/>
    <w:pPr>
      <w:numPr>
        <w:numId w:val="12"/>
      </w:numPr>
      <w:spacing w:after="120"/>
    </w:pPr>
  </w:style>
  <w:style w:type="paragraph" w:styleId="ListBullet4">
    <w:name w:val="List Bullet 4"/>
    <w:basedOn w:val="Normal"/>
    <w:uiPriority w:val="99"/>
    <w:pPr>
      <w:numPr>
        <w:numId w:val="7"/>
      </w:numPr>
      <w:tabs>
        <w:tab w:val="clear" w:pos="680"/>
        <w:tab w:val="num" w:pos="1361"/>
      </w:tabs>
      <w:spacing w:after="60"/>
      <w:ind w:left="1361"/>
    </w:pPr>
  </w:style>
  <w:style w:type="paragraph" w:styleId="ListContinue2">
    <w:name w:val="List Continue 2"/>
    <w:basedOn w:val="Normal"/>
    <w:uiPriority w:val="99"/>
    <w:pPr>
      <w:numPr>
        <w:numId w:val="14"/>
      </w:numPr>
      <w:spacing w:after="60"/>
      <w:ind w:left="340" w:firstLine="0"/>
    </w:pPr>
  </w:style>
  <w:style w:type="paragraph" w:styleId="ListContinue3">
    <w:name w:val="List Continue 3"/>
    <w:basedOn w:val="Normal"/>
    <w:uiPriority w:val="99"/>
    <w:pPr>
      <w:numPr>
        <w:numId w:val="15"/>
      </w:numPr>
      <w:spacing w:after="60"/>
    </w:pPr>
  </w:style>
  <w:style w:type="paragraph" w:styleId="ListNumber">
    <w:name w:val="List Number"/>
    <w:basedOn w:val="Normal"/>
    <w:uiPriority w:val="99"/>
    <w:pPr>
      <w:numPr>
        <w:numId w:val="20"/>
      </w:numPr>
      <w:spacing w:line="240" w:lineRule="auto"/>
    </w:pPr>
    <w:rPr>
      <w:sz w:val="20"/>
    </w:rPr>
  </w:style>
  <w:style w:type="paragraph" w:styleId="CommentText">
    <w:name w:val="annotation text"/>
    <w:basedOn w:val="Normal"/>
    <w:link w:val="CommentTextChar"/>
    <w:uiPriority w:val="99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Pr>
      <w:rFonts w:ascii="Trebuchet MS" w:hAnsi="Trebuchet MS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763A"/>
    <w:rPr>
      <w:rFonts w:ascii="Arial" w:hAnsi="Arial"/>
      <w:b/>
      <w:bCs/>
      <w:sz w:val="20"/>
      <w:szCs w:val="20"/>
      <w:lang w:val="en-GB"/>
    </w:rPr>
  </w:style>
  <w:style w:type="paragraph" w:styleId="Caption">
    <w:name w:val="caption"/>
    <w:basedOn w:val="Normal"/>
    <w:next w:val="Normal"/>
    <w:uiPriority w:val="99"/>
    <w:qFormat/>
    <w:pPr>
      <w:spacing w:before="120" w:after="120"/>
    </w:pPr>
  </w:style>
  <w:style w:type="table" w:styleId="TableGrid">
    <w:name w:val="Table Grid"/>
    <w:basedOn w:val="TableNormal"/>
    <w:uiPriority w:val="99"/>
    <w:pPr>
      <w:jc w:val="both"/>
    </w:pPr>
    <w:rPr>
      <w:rFonts w:ascii="Trebuchet MS" w:hAnsi="Trebuchet MS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dex1">
    <w:name w:val="index 1"/>
    <w:basedOn w:val="Normal"/>
    <w:next w:val="Normal"/>
    <w:autoRedefine/>
    <w:uiPriority w:val="99"/>
    <w:semiHidden/>
    <w:rsid w:val="0026523C"/>
    <w:pPr>
      <w:spacing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rsid w:val="0026523C"/>
    <w:rPr>
      <w:b/>
      <w:bCs/>
    </w:rPr>
  </w:style>
  <w:style w:type="paragraph" w:styleId="ListParagraph">
    <w:name w:val="List Paragraph"/>
    <w:basedOn w:val="Normal"/>
    <w:uiPriority w:val="99"/>
    <w:qFormat/>
    <w:rsid w:val="002652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9</Pages>
  <Words>1611</Words>
  <Characters>9188</Characters>
  <Application>Microsoft Office Outlook</Application>
  <DocSecurity>0</DocSecurity>
  <Lines>0</Lines>
  <Paragraphs>0</Paragraphs>
  <ScaleCrop>false</ScaleCrop>
  <Company>University of Brighton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</dc:title>
  <dc:subject/>
  <dc:creator>Mark Jordan</dc:creator>
  <cp:keywords/>
  <dc:description/>
  <cp:lastModifiedBy>Steve McMenamin</cp:lastModifiedBy>
  <cp:revision>2</cp:revision>
  <cp:lastPrinted>2010-08-12T11:58:00Z</cp:lastPrinted>
  <dcterms:created xsi:type="dcterms:W3CDTF">2011-07-01T09:31:00Z</dcterms:created>
  <dcterms:modified xsi:type="dcterms:W3CDTF">2011-07-01T09:31:00Z</dcterms:modified>
</cp:coreProperties>
</file>